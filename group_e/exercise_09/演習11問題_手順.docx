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B0D" w:rsidRPr="00B11A85" w:rsidRDefault="002042E9" w:rsidP="00065B0D">
      <w:pPr>
        <w:tabs>
          <w:tab w:val="left" w:pos="1070"/>
        </w:tabs>
        <w:ind w:leftChars="300" w:left="63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5600700" cy="414655"/>
                <wp:effectExtent l="9525" t="9525" r="9525" b="13970"/>
                <wp:wrapNone/>
                <wp:docPr id="12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1465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71AA" w:rsidRPr="000B00C0" w:rsidRDefault="006D71AA" w:rsidP="001C341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演習１１</w:t>
                            </w:r>
                            <w:r w:rsidRPr="000B00C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実装に基づき手順書の作成を行う</w:t>
                            </w:r>
                          </w:p>
                          <w:p w:rsidR="006D71AA" w:rsidRDefault="006D71AA" w:rsidP="001C3416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4" o:spid="_x0000_s1026" type="#_x0000_t202" style="position:absolute;left:0;text-align:left;margin-left:0;margin-top:-9pt;width:441pt;height:32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" fillcolor="#cff">
                <v:textbox inset="5.85pt,.7pt,5.85pt,.7pt">
                  <w:txbxContent>
                    <w:p w:rsidR="006D71AA" w:rsidRPr="000B00C0" w:rsidRDefault="006D71AA" w:rsidP="001C3416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演習１１</w:t>
                      </w:r>
                      <w:r w:rsidRPr="000B00C0">
                        <w:rPr>
                          <w:rFonts w:hint="eastAsia"/>
                          <w:sz w:val="28"/>
                          <w:szCs w:val="28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実装に基づき手順書の作成を行う</w:t>
                      </w:r>
                    </w:p>
                    <w:p w:rsidR="006D71AA" w:rsidRDefault="006D71AA" w:rsidP="001C3416"/>
                  </w:txbxContent>
                </v:textbox>
              </v:shape>
            </w:pict>
          </mc:Fallback>
        </mc:AlternateContent>
      </w:r>
      <w:r w:rsidR="00065B0D" w:rsidRPr="00B11A85">
        <w:rPr>
          <w:szCs w:val="21"/>
        </w:rPr>
        <w:tab/>
      </w:r>
    </w:p>
    <w:p w:rsidR="00985C53" w:rsidRPr="00B11A85" w:rsidRDefault="00985C53" w:rsidP="0064044F">
      <w:pPr>
        <w:pStyle w:val="11"/>
        <w:spacing w:before="180"/>
        <w:ind w:left="420" w:firstLine="210"/>
        <w:rPr>
          <w:szCs w:val="21"/>
        </w:rPr>
      </w:pPr>
    </w:p>
    <w:p w:rsidR="00614965" w:rsidRDefault="00B11A85" w:rsidP="00614965">
      <w:pPr>
        <w:ind w:leftChars="200" w:left="42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営業部では、リスク対応計画に基づいて、以下の管理策の実装のために</w:t>
      </w:r>
      <w:r w:rsidR="004B36B4">
        <w:rPr>
          <w:rFonts w:ascii="ＭＳ 明朝" w:hAnsi="ＭＳ 明朝" w:hint="eastAsia"/>
          <w:szCs w:val="21"/>
        </w:rPr>
        <w:t>、「利用者端末の設定手順書」に、これらの項目に関するルールを追加で定めることにし</w:t>
      </w:r>
      <w:r w:rsidRPr="00B11A85">
        <w:rPr>
          <w:rFonts w:ascii="ＭＳ 明朝" w:hAnsi="ＭＳ 明朝" w:hint="eastAsia"/>
          <w:szCs w:val="21"/>
        </w:rPr>
        <w:t>ました。</w:t>
      </w:r>
    </w:p>
    <w:p w:rsidR="004B36B4" w:rsidRPr="00B11A85" w:rsidRDefault="004B36B4" w:rsidP="00614965">
      <w:pPr>
        <w:ind w:leftChars="200" w:left="42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現状の</w:t>
      </w:r>
      <w:r w:rsidRPr="004B36B4">
        <w:rPr>
          <w:rFonts w:ascii="ＭＳ 明朝" w:hAnsi="ＭＳ 明朝" w:hint="eastAsia"/>
          <w:szCs w:val="21"/>
        </w:rPr>
        <w:t>「利用者端末の設定手順書」</w:t>
      </w:r>
      <w:r>
        <w:rPr>
          <w:rFonts w:ascii="ＭＳ 明朝" w:hAnsi="ＭＳ 明朝" w:hint="eastAsia"/>
          <w:szCs w:val="21"/>
        </w:rPr>
        <w:t>には、これらに関するルールは、一切書かれていません。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89"/>
      </w:tblGrid>
      <w:tr w:rsidR="0064044F" w:rsidRPr="00EF0537" w:rsidTr="00EF0537">
        <w:tc>
          <w:tcPr>
            <w:tcW w:w="8789" w:type="dxa"/>
            <w:shd w:val="clear" w:color="auto" w:fill="auto"/>
          </w:tcPr>
          <w:p w:rsidR="00FF7F43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パスワードの設定方法を手順化する</w:t>
            </w:r>
          </w:p>
          <w:p w:rsidR="00FF7F43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セキュリティに配慮したログオン手順として、パスワード設定方法に加えて、PCの正しい利用方法を手順化する</w:t>
            </w:r>
          </w:p>
          <w:p w:rsidR="0064044F" w:rsidRPr="00EF0537" w:rsidRDefault="00FF7F43" w:rsidP="00EF0537">
            <w:pPr>
              <w:ind w:leftChars="200" w:left="420"/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クリアスクリーン方針（パスワード付スクリーンセーバの設定）を明文化する</w:t>
            </w:r>
          </w:p>
        </w:tc>
      </w:tr>
    </w:tbl>
    <w:p w:rsidR="004B36B4" w:rsidRPr="004B36B4" w:rsidRDefault="004B36B4" w:rsidP="004B36B4">
      <w:pPr>
        <w:ind w:leftChars="200" w:left="420"/>
        <w:rPr>
          <w:rFonts w:ascii="ＭＳ 明朝" w:hAnsi="ＭＳ 明朝"/>
          <w:szCs w:val="21"/>
        </w:rPr>
      </w:pPr>
    </w:p>
    <w:p w:rsidR="0064044F" w:rsidRPr="004B36B4" w:rsidRDefault="0064044F" w:rsidP="00614965">
      <w:pPr>
        <w:ind w:leftChars="200" w:left="420"/>
        <w:rPr>
          <w:rFonts w:ascii="ＭＳ 明朝" w:hAnsi="ＭＳ 明朝"/>
          <w:szCs w:val="21"/>
        </w:rPr>
      </w:pPr>
    </w:p>
    <w:p w:rsidR="00614965" w:rsidRPr="00B11A85" w:rsidRDefault="00614965" w:rsidP="0064044F">
      <w:pPr>
        <w:rPr>
          <w:szCs w:val="21"/>
        </w:rPr>
      </w:pPr>
    </w:p>
    <w:p w:rsidR="0064044F" w:rsidRPr="00B11A85" w:rsidRDefault="0064044F" w:rsidP="00614965">
      <w:pPr>
        <w:ind w:leftChars="300" w:left="630"/>
        <w:rPr>
          <w:szCs w:val="21"/>
        </w:rPr>
      </w:pPr>
    </w:p>
    <w:p w:rsidR="000C6623" w:rsidRPr="00B11A85" w:rsidRDefault="000C6623" w:rsidP="000C6623">
      <w:pPr>
        <w:ind w:leftChars="400" w:left="840"/>
        <w:rPr>
          <w:rFonts w:ascii="ＭＳ 明朝" w:hAnsi="ＭＳ 明朝"/>
          <w:szCs w:val="21"/>
        </w:rPr>
      </w:pPr>
    </w:p>
    <w:p w:rsidR="000C6623" w:rsidRPr="004B36B4" w:rsidRDefault="000C6623" w:rsidP="000C6623">
      <w:pPr>
        <w:ind w:leftChars="200" w:left="2125" w:hangingChars="812" w:hanging="1705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演習１１－１．</w:t>
      </w:r>
      <w:r w:rsidRPr="00B11A85">
        <w:rPr>
          <w:rFonts w:ascii="ＭＳ 明朝" w:hAnsi="ＭＳ 明朝" w:hint="eastAsia"/>
          <w:szCs w:val="21"/>
        </w:rPr>
        <w:t xml:space="preserve">　</w:t>
      </w:r>
      <w:r>
        <w:rPr>
          <w:rFonts w:ascii="ＭＳ 明朝" w:hAnsi="ＭＳ 明朝" w:hint="eastAsia"/>
          <w:szCs w:val="21"/>
        </w:rPr>
        <w:t>「</w:t>
      </w:r>
      <w:r w:rsidR="000E4072" w:rsidRPr="00FF7F43">
        <w:rPr>
          <w:rFonts w:ascii="ＭＳ 明朝" w:hAnsi="ＭＳ 明朝" w:hint="eastAsia"/>
          <w:szCs w:val="21"/>
        </w:rPr>
        <w:t>クリアスクリーン方針（パスワード付スクリーンセーバの設定）</w:t>
      </w:r>
      <w:r>
        <w:rPr>
          <w:rFonts w:ascii="ＭＳ 明朝" w:hAnsi="ＭＳ 明朝" w:hint="eastAsia"/>
          <w:szCs w:val="21"/>
        </w:rPr>
        <w:t>」として追加するルールは考えてみました。</w:t>
      </w:r>
      <w:r>
        <w:rPr>
          <w:rFonts w:ascii="ＭＳ 明朝" w:hAnsi="ＭＳ 明朝" w:hint="eastAsia"/>
          <w:szCs w:val="21"/>
        </w:rPr>
        <w:br/>
        <w:t>「</w:t>
      </w:r>
      <w:r w:rsidRPr="00B11A85">
        <w:rPr>
          <w:rFonts w:ascii="ＭＳ 明朝" w:hAnsi="ＭＳ 明朝" w:hint="eastAsia"/>
          <w:szCs w:val="21"/>
        </w:rPr>
        <w:t>パスワードの設定</w:t>
      </w:r>
      <w:r w:rsidR="000E4072">
        <w:rPr>
          <w:rFonts w:ascii="ＭＳ 明朝" w:hAnsi="ＭＳ 明朝" w:hint="eastAsia"/>
          <w:szCs w:val="21"/>
        </w:rPr>
        <w:t>方法</w:t>
      </w:r>
      <w:r>
        <w:rPr>
          <w:rFonts w:ascii="ＭＳ 明朝" w:hAnsi="ＭＳ 明朝" w:hint="eastAsia"/>
          <w:szCs w:val="21"/>
        </w:rPr>
        <w:t>」または「</w:t>
      </w:r>
      <w:r w:rsidR="000E4072" w:rsidRPr="00FF7F43">
        <w:rPr>
          <w:rFonts w:ascii="ＭＳ 明朝" w:hAnsi="ＭＳ 明朝" w:hint="eastAsia"/>
          <w:szCs w:val="21"/>
        </w:rPr>
        <w:t>PCの正しい利用方法</w:t>
      </w:r>
      <w:r>
        <w:rPr>
          <w:rFonts w:ascii="ＭＳ 明朝" w:hAnsi="ＭＳ 明朝" w:hint="eastAsia"/>
          <w:szCs w:val="21"/>
        </w:rPr>
        <w:t>」</w:t>
      </w:r>
      <w:r w:rsidR="000E4072">
        <w:rPr>
          <w:rFonts w:ascii="ＭＳ 明朝" w:hAnsi="ＭＳ 明朝" w:hint="eastAsia"/>
          <w:szCs w:val="21"/>
        </w:rPr>
        <w:t>の</w:t>
      </w:r>
      <w:r>
        <w:rPr>
          <w:rFonts w:ascii="ＭＳ 明朝" w:hAnsi="ＭＳ 明朝" w:hint="eastAsia"/>
          <w:szCs w:val="21"/>
        </w:rPr>
        <w:t>ルールを考えて</w:t>
      </w:r>
      <w:r w:rsidRPr="00B11A85">
        <w:rPr>
          <w:rFonts w:ascii="ＭＳ 明朝" w:hAnsi="ＭＳ 明朝" w:hint="eastAsia"/>
          <w:szCs w:val="21"/>
        </w:rPr>
        <w:t>ください。</w:t>
      </w:r>
      <w:r>
        <w:rPr>
          <w:rFonts w:ascii="ＭＳ 明朝" w:hAnsi="ＭＳ 明朝"/>
          <w:szCs w:val="21"/>
        </w:rPr>
        <w:br/>
      </w:r>
    </w:p>
    <w:p w:rsidR="004B36B4" w:rsidRPr="000C6623" w:rsidRDefault="004B36B4" w:rsidP="004B36B4">
      <w:pPr>
        <w:ind w:left="1701" w:hangingChars="810" w:hanging="1701"/>
        <w:rPr>
          <w:rFonts w:ascii="ＭＳ 明朝" w:hAnsi="ＭＳ 明朝"/>
          <w:szCs w:val="21"/>
        </w:rPr>
      </w:pPr>
    </w:p>
    <w:p w:rsidR="00B76D4F" w:rsidRPr="00B11A85" w:rsidRDefault="00B76D4F" w:rsidP="00B76D4F">
      <w:pPr>
        <w:ind w:left="840"/>
        <w:rPr>
          <w:rFonts w:ascii="ＭＳ 明朝" w:hAnsi="ＭＳ 明朝"/>
          <w:szCs w:val="21"/>
        </w:rPr>
      </w:pPr>
    </w:p>
    <w:p w:rsidR="00B76D4F" w:rsidRPr="00B11A85" w:rsidRDefault="00B76D4F" w:rsidP="007C0B72">
      <w:pPr>
        <w:ind w:leftChars="200" w:left="420"/>
        <w:jc w:val="center"/>
        <w:rPr>
          <w:rFonts w:ascii="ＭＳ 明朝" w:hAnsi="ＭＳ 明朝"/>
          <w:color w:val="0000FF"/>
          <w:szCs w:val="21"/>
          <w:u w:val="single"/>
        </w:rPr>
      </w:pPr>
    </w:p>
    <w:p w:rsidR="00B76D4F" w:rsidRPr="00B11A85" w:rsidRDefault="00B76D4F" w:rsidP="007C0B72">
      <w:pPr>
        <w:ind w:leftChars="200" w:left="420"/>
        <w:jc w:val="center"/>
        <w:rPr>
          <w:rFonts w:ascii="ＭＳ 明朝" w:hAnsi="ＭＳ 明朝"/>
          <w:color w:val="0000FF"/>
          <w:szCs w:val="21"/>
          <w:u w:val="single"/>
        </w:rPr>
      </w:pPr>
      <w:r w:rsidRPr="00B11A85">
        <w:rPr>
          <w:rFonts w:ascii="ＭＳ 明朝" w:hAnsi="ＭＳ 明朝"/>
          <w:color w:val="0000FF"/>
          <w:szCs w:val="21"/>
          <w:u w:val="single"/>
        </w:rPr>
        <w:br w:type="page"/>
      </w:r>
    </w:p>
    <w:p w:rsidR="007C0B72" w:rsidRDefault="0064044F" w:rsidP="00612F39">
      <w:pPr>
        <w:ind w:leftChars="200" w:left="420"/>
        <w:jc w:val="center"/>
        <w:rPr>
          <w:rFonts w:ascii="ＭＳ 明朝" w:hAnsi="ＭＳ 明朝"/>
          <w:sz w:val="24"/>
          <w:u w:val="single"/>
        </w:rPr>
      </w:pPr>
      <w:r w:rsidRPr="00B11A85">
        <w:rPr>
          <w:rFonts w:ascii="ＭＳ 明朝" w:hAnsi="ＭＳ 明朝" w:hint="eastAsia"/>
          <w:sz w:val="24"/>
          <w:u w:val="single"/>
        </w:rPr>
        <w:lastRenderedPageBreak/>
        <w:t>利用者端末の設定手順書</w:t>
      </w:r>
    </w:p>
    <w:p w:rsidR="00C70151" w:rsidRDefault="00C70151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文書番号：総務-manual-04-110</w:t>
      </w:r>
    </w:p>
    <w:p w:rsidR="00174E1F" w:rsidRDefault="00174E1F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初版作成　平成１６年１０月２０日</w:t>
      </w:r>
    </w:p>
    <w:p w:rsidR="00174E1F" w:rsidRDefault="00174E1F" w:rsidP="00174E1F">
      <w:pPr>
        <w:wordWrap w:val="0"/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最新改訂日　平成１８年</w:t>
      </w:r>
      <w:r w:rsidR="00646A6E">
        <w:rPr>
          <w:rFonts w:ascii="ＭＳ 明朝" w:hAnsi="ＭＳ 明朝" w:hint="eastAsia"/>
          <w:szCs w:val="21"/>
        </w:rPr>
        <w:t>１</w:t>
      </w:r>
      <w:r w:rsidR="005377B1">
        <w:rPr>
          <w:rFonts w:ascii="ＭＳ 明朝" w:hAnsi="ＭＳ 明朝" w:hint="eastAsia"/>
          <w:szCs w:val="21"/>
        </w:rPr>
        <w:t>２</w:t>
      </w:r>
      <w:r>
        <w:rPr>
          <w:rFonts w:ascii="ＭＳ 明朝" w:hAnsi="ＭＳ 明朝" w:hint="eastAsia"/>
          <w:szCs w:val="21"/>
        </w:rPr>
        <w:t>月　３日</w:t>
      </w:r>
    </w:p>
    <w:p w:rsidR="00174E1F" w:rsidRDefault="00174E1F" w:rsidP="00174E1F">
      <w:pPr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承認：総務部長</w:t>
      </w:r>
    </w:p>
    <w:p w:rsidR="00174E1F" w:rsidRPr="00174E1F" w:rsidRDefault="00174E1F" w:rsidP="005A5991">
      <w:pPr>
        <w:wordWrap w:val="0"/>
        <w:ind w:leftChars="200" w:left="420"/>
        <w:jc w:val="right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作成：総務部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</w:p>
    <w:p w:rsidR="007C0B72" w:rsidRPr="00B11A85" w:rsidRDefault="007C0B72" w:rsidP="007C0B72">
      <w:pPr>
        <w:ind w:leftChars="200" w:left="420"/>
        <w:jc w:val="center"/>
        <w:rPr>
          <w:rFonts w:ascii="ＭＳ 明朝" w:hAnsi="ＭＳ 明朝"/>
          <w:szCs w:val="21"/>
          <w:u w:val="single"/>
        </w:rPr>
      </w:pP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趣旨</w:t>
      </w:r>
      <w:r w:rsidRPr="00B11A85">
        <w:rPr>
          <w:rFonts w:hint="eastAsia"/>
        </w:rPr>
        <w:t xml:space="preserve"> </w:t>
      </w:r>
    </w:p>
    <w:p w:rsidR="00DF4E1B" w:rsidRDefault="00930232" w:rsidP="00DF4E1B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本手順は、</w:t>
      </w:r>
      <w:r w:rsidR="00630EB5">
        <w:rPr>
          <w:rFonts w:ascii="ＭＳ 明朝" w:hAnsi="ＭＳ 明朝" w:hint="eastAsia"/>
          <w:szCs w:val="21"/>
        </w:rPr>
        <w:t>顧客</w:t>
      </w:r>
      <w:r w:rsidR="00DF4E1B" w:rsidRPr="00DF4E1B">
        <w:rPr>
          <w:rFonts w:ascii="ＭＳ 明朝" w:hAnsi="ＭＳ 明朝" w:hint="eastAsia"/>
          <w:szCs w:val="21"/>
        </w:rPr>
        <w:t>情報や会社情報の漏洩など</w:t>
      </w:r>
      <w:r w:rsidR="00DF4E1B" w:rsidRPr="00B11A85">
        <w:rPr>
          <w:rFonts w:ascii="ＭＳ 明朝" w:hAnsi="ＭＳ 明朝" w:hint="eastAsia"/>
          <w:szCs w:val="21"/>
        </w:rPr>
        <w:t>利用者端末（以降、ＰＣと言う）</w:t>
      </w:r>
      <w:r w:rsidR="00DF4E1B" w:rsidRPr="00DF4E1B">
        <w:rPr>
          <w:rFonts w:ascii="ＭＳ 明朝" w:hAnsi="ＭＳ 明朝" w:hint="eastAsia"/>
          <w:szCs w:val="21"/>
        </w:rPr>
        <w:t>に関わるセキュリティ問題の発生を未然に防止するために</w:t>
      </w:r>
      <w:r w:rsidR="00DF4E1B">
        <w:rPr>
          <w:rFonts w:ascii="ＭＳ 明朝" w:hAnsi="ＭＳ 明朝" w:hint="eastAsia"/>
          <w:szCs w:val="21"/>
        </w:rPr>
        <w:t>作成</w:t>
      </w:r>
      <w:r w:rsidR="00DF4E1B" w:rsidRPr="00DF4E1B">
        <w:rPr>
          <w:rFonts w:ascii="ＭＳ 明朝" w:hAnsi="ＭＳ 明朝" w:hint="eastAsia"/>
          <w:szCs w:val="21"/>
        </w:rPr>
        <w:t xml:space="preserve">しました。　</w:t>
      </w:r>
    </w:p>
    <w:p w:rsidR="00930232" w:rsidRPr="00B11A85" w:rsidRDefault="00DF4E1B" w:rsidP="00DF4E1B">
      <w:pPr>
        <w:rPr>
          <w:rFonts w:ascii="ＭＳ 明朝" w:hAnsi="ＭＳ 明朝"/>
          <w:szCs w:val="21"/>
        </w:rPr>
      </w:pPr>
      <w:r w:rsidRPr="00DF4E1B">
        <w:rPr>
          <w:rFonts w:ascii="ＭＳ 明朝" w:hAnsi="ＭＳ 明朝" w:hint="eastAsia"/>
          <w:szCs w:val="21"/>
        </w:rPr>
        <w:t>本</w:t>
      </w:r>
      <w:r w:rsidRPr="00B11A85">
        <w:rPr>
          <w:rFonts w:ascii="ＭＳ 明朝" w:hAnsi="ＭＳ 明朝" w:hint="eastAsia"/>
          <w:szCs w:val="21"/>
        </w:rPr>
        <w:t>手順</w:t>
      </w:r>
      <w:r w:rsidRPr="00DF4E1B">
        <w:rPr>
          <w:rFonts w:ascii="ＭＳ 明朝" w:hAnsi="ＭＳ 明朝" w:hint="eastAsia"/>
          <w:szCs w:val="21"/>
        </w:rPr>
        <w:t>を活用し</w:t>
      </w:r>
      <w:r>
        <w:rPr>
          <w:rFonts w:ascii="ＭＳ 明朝" w:hAnsi="ＭＳ 明朝" w:hint="eastAsia"/>
          <w:szCs w:val="21"/>
        </w:rPr>
        <w:t>、</w:t>
      </w:r>
      <w:r w:rsidRPr="00DF4E1B">
        <w:rPr>
          <w:rFonts w:ascii="ＭＳ 明朝" w:hAnsi="ＭＳ 明朝" w:hint="eastAsia"/>
          <w:szCs w:val="21"/>
        </w:rPr>
        <w:t>使用しているＰＣに必要な設定を施し</w:t>
      </w:r>
      <w:r>
        <w:rPr>
          <w:rFonts w:ascii="ＭＳ 明朝" w:hAnsi="ＭＳ 明朝" w:hint="eastAsia"/>
          <w:szCs w:val="21"/>
        </w:rPr>
        <w:t>、適切な利用を行ってください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対象者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 xml:space="preserve">ＰＣを利用するすべての従業員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対象システム</w:t>
      </w:r>
      <w:r w:rsidRPr="00B11A85">
        <w:rPr>
          <w:rFonts w:hint="eastAsia"/>
        </w:rPr>
        <w:t xml:space="preserve"> </w:t>
      </w:r>
    </w:p>
    <w:p w:rsidR="00930232" w:rsidRPr="00B11A85" w:rsidRDefault="00DF4E1B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会社</w:t>
      </w:r>
      <w:r w:rsidR="00930232" w:rsidRPr="00B11A85">
        <w:rPr>
          <w:rFonts w:ascii="ＭＳ 明朝" w:hAnsi="ＭＳ 明朝" w:hint="eastAsia"/>
          <w:szCs w:val="21"/>
        </w:rPr>
        <w:t>より支給・貸与</w:t>
      </w:r>
      <w:r w:rsidR="00BD64BB">
        <w:rPr>
          <w:rFonts w:ascii="ＭＳ 明朝" w:hAnsi="ＭＳ 明朝" w:hint="eastAsia"/>
          <w:szCs w:val="21"/>
        </w:rPr>
        <w:t>の</w:t>
      </w:r>
      <w:r w:rsidR="00930232" w:rsidRPr="00B11A85">
        <w:rPr>
          <w:rFonts w:ascii="ＭＳ 明朝" w:hAnsi="ＭＳ 明朝" w:hint="eastAsia"/>
          <w:szCs w:val="21"/>
        </w:rPr>
        <w:t xml:space="preserve">ＰＣ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遵守事項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B11A85">
      <w:pPr>
        <w:pStyle w:val="2"/>
      </w:pPr>
      <w:r w:rsidRPr="00B11A85">
        <w:rPr>
          <w:rFonts w:hint="eastAsia"/>
        </w:rPr>
        <w:t>私物ＰＣの使用禁止</w:t>
      </w:r>
      <w:r w:rsidRPr="00B11A85">
        <w:rPr>
          <w:rFonts w:hint="eastAsia"/>
        </w:rPr>
        <w:t xml:space="preserve"> </w:t>
      </w:r>
    </w:p>
    <w:p w:rsidR="00930232" w:rsidRPr="00B11A85" w:rsidRDefault="00930232" w:rsidP="00174E1F">
      <w:pPr>
        <w:ind w:left="708" w:hangingChars="337" w:hanging="708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（１）業務において、従業員が使用できる</w:t>
      </w:r>
      <w:r w:rsidR="00174E1F"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 w:rsidR="00BD64BB">
        <w:rPr>
          <w:rFonts w:ascii="ＭＳ 明朝" w:hAnsi="ＭＳ 明朝" w:hint="eastAsia"/>
          <w:szCs w:val="21"/>
        </w:rPr>
        <w:t>会社</w:t>
      </w:r>
      <w:r w:rsidRPr="00B11A85">
        <w:rPr>
          <w:rFonts w:ascii="ＭＳ 明朝" w:hAnsi="ＭＳ 明朝" w:hint="eastAsia"/>
          <w:szCs w:val="21"/>
        </w:rPr>
        <w:t>支給・貸与</w:t>
      </w:r>
      <w:r w:rsidR="00BD64BB">
        <w:rPr>
          <w:rFonts w:ascii="ＭＳ 明朝" w:hAnsi="ＭＳ 明朝" w:hint="eastAsia"/>
          <w:szCs w:val="21"/>
        </w:rPr>
        <w:t>のＰＣ</w:t>
      </w:r>
      <w:r w:rsidRPr="00B11A85">
        <w:rPr>
          <w:rFonts w:ascii="ＭＳ 明朝" w:hAnsi="ＭＳ 明朝" w:hint="eastAsia"/>
          <w:szCs w:val="21"/>
        </w:rPr>
        <w:t>のみと</w:t>
      </w:r>
      <w:r w:rsidR="00174E1F">
        <w:rPr>
          <w:rFonts w:ascii="ＭＳ 明朝" w:hAnsi="ＭＳ 明朝" w:hint="eastAsia"/>
          <w:szCs w:val="21"/>
        </w:rPr>
        <w:t>します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174E1F">
      <w:pPr>
        <w:ind w:left="708" w:hangingChars="337" w:hanging="708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（２）いかなる場合でも、</w:t>
      </w:r>
      <w:r w:rsidR="005A5991">
        <w:rPr>
          <w:rFonts w:ascii="ＭＳ 明朝" w:hAnsi="ＭＳ 明朝" w:hint="eastAsia"/>
          <w:szCs w:val="21"/>
        </w:rPr>
        <w:t>会社の</w:t>
      </w:r>
      <w:r w:rsidRPr="00B11A85">
        <w:rPr>
          <w:rFonts w:ascii="ＭＳ 明朝" w:hAnsi="ＭＳ 明朝" w:hint="eastAsia"/>
          <w:szCs w:val="21"/>
        </w:rPr>
        <w:t>システム環境</w:t>
      </w:r>
      <w:r w:rsidR="005A5991">
        <w:rPr>
          <w:rFonts w:ascii="ＭＳ 明朝" w:hAnsi="ＭＳ 明朝" w:hint="eastAsia"/>
          <w:szCs w:val="21"/>
        </w:rPr>
        <w:t>への</w:t>
      </w:r>
      <w:r w:rsidRPr="00B11A85">
        <w:rPr>
          <w:rFonts w:ascii="ＭＳ 明朝" w:hAnsi="ＭＳ 明朝" w:hint="eastAsia"/>
          <w:szCs w:val="21"/>
        </w:rPr>
        <w:t>私物</w:t>
      </w:r>
      <w:r w:rsidR="00174E1F">
        <w:rPr>
          <w:rFonts w:ascii="ＭＳ 明朝" w:hAnsi="ＭＳ 明朝" w:hint="eastAsia"/>
          <w:szCs w:val="21"/>
        </w:rPr>
        <w:t>ＰＣ</w:t>
      </w:r>
      <w:r w:rsidR="00E126FE">
        <w:rPr>
          <w:rFonts w:ascii="ＭＳ 明朝" w:hAnsi="ＭＳ 明朝" w:hint="eastAsia"/>
          <w:szCs w:val="21"/>
        </w:rPr>
        <w:t>の</w:t>
      </w:r>
      <w:r w:rsidR="00174E1F">
        <w:rPr>
          <w:rFonts w:ascii="ＭＳ 明朝" w:hAnsi="ＭＳ 明朝" w:hint="eastAsia"/>
          <w:szCs w:val="21"/>
        </w:rPr>
        <w:t>接続・利用</w:t>
      </w:r>
      <w:r w:rsidR="005A5991">
        <w:rPr>
          <w:rFonts w:ascii="ＭＳ 明朝" w:hAnsi="ＭＳ 明朝" w:hint="eastAsia"/>
          <w:szCs w:val="21"/>
        </w:rPr>
        <w:t>は</w:t>
      </w:r>
      <w:r w:rsidR="00174E1F">
        <w:rPr>
          <w:rFonts w:ascii="ＭＳ 明朝" w:hAnsi="ＭＳ 明朝" w:hint="eastAsia"/>
          <w:szCs w:val="21"/>
        </w:rPr>
        <w:t>許可しません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Default="00930232" w:rsidP="00930232">
      <w:pPr>
        <w:rPr>
          <w:rFonts w:ascii="ＭＳ 明朝" w:hAnsi="ＭＳ 明朝"/>
          <w:szCs w:val="21"/>
        </w:rPr>
      </w:pPr>
    </w:p>
    <w:p w:rsidR="00630EB5" w:rsidRPr="00B11A85" w:rsidRDefault="00630EB5" w:rsidP="00630EB5">
      <w:pPr>
        <w:pStyle w:val="2"/>
      </w:pPr>
      <w:r w:rsidRPr="00B11A85">
        <w:rPr>
          <w:rFonts w:hint="eastAsia"/>
        </w:rPr>
        <w:t>PC</w:t>
      </w:r>
      <w:r>
        <w:rPr>
          <w:rFonts w:hint="eastAsia"/>
        </w:rPr>
        <w:t>の盗難防止</w:t>
      </w:r>
      <w:r w:rsidRPr="00B11A85">
        <w:rPr>
          <w:rFonts w:hint="eastAsia"/>
        </w:rPr>
        <w:t xml:space="preserve"> </w:t>
      </w:r>
    </w:p>
    <w:p w:rsidR="00630EB5" w:rsidRPr="00B11A85" w:rsidRDefault="00630EB5" w:rsidP="00630EB5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>
        <w:rPr>
          <w:rFonts w:ascii="ＭＳ 明朝" w:hAnsi="ＭＳ 明朝" w:hint="eastAsia"/>
          <w:szCs w:val="21"/>
        </w:rPr>
        <w:t>会議等の際の一時的な社内持運びやプレゼンなどの為の持出し（事前申請が必要）以外は、常時、盗難防止のためセキュリティワイヤーで固定してください。</w:t>
      </w:r>
    </w:p>
    <w:p w:rsidR="00630EB5" w:rsidRDefault="00630EB5" w:rsidP="00630EB5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例）</w:t>
      </w:r>
      <w:r w:rsidR="00176DF7">
        <w:rPr>
          <w:rFonts w:ascii="ＭＳ 明朝" w:hAnsi="ＭＳ 明朝" w:hint="eastAsia"/>
          <w:szCs w:val="21"/>
        </w:rPr>
        <w:t>ＰＣ側　　　　　　　　　　　　　セキュリティワイヤーの終端は机に固定</w:t>
      </w:r>
    </w:p>
    <w:p w:rsidR="00630EB5" w:rsidRDefault="002042E9" w:rsidP="00630EB5">
      <w:pPr>
        <w:ind w:firstLineChars="700" w:firstLine="1470"/>
        <w:rPr>
          <w:rFonts w:ascii="ＭＳ 明朝" w:hAnsi="ＭＳ 明朝"/>
          <w:szCs w:val="21"/>
        </w:rPr>
      </w:pPr>
      <w:r w:rsidRPr="00630EB5">
        <w:rPr>
          <w:rFonts w:ascii="ＭＳ 明朝" w:hAnsi="ＭＳ 明朝"/>
          <w:noProof/>
          <w:szCs w:val="21"/>
        </w:rPr>
        <w:drawing>
          <wp:inline distT="0" distB="0" distL="0" distR="0">
            <wp:extent cx="1743075" cy="1314450"/>
            <wp:effectExtent l="0" t="0" r="9525" b="0"/>
            <wp:docPr id="1" name="図 1" descr="p101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0101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EB5">
        <w:rPr>
          <w:rFonts w:ascii="ＭＳ 明朝" w:hAnsi="ＭＳ 明朝" w:hint="eastAsia"/>
          <w:szCs w:val="21"/>
        </w:rPr>
        <w:t xml:space="preserve">　</w:t>
      </w:r>
      <w:r w:rsidRPr="00630EB5">
        <w:rPr>
          <w:rFonts w:ascii="ＭＳ 明朝" w:hAnsi="ＭＳ 明朝"/>
          <w:noProof/>
          <w:szCs w:val="21"/>
        </w:rPr>
        <w:drawing>
          <wp:inline distT="0" distB="0" distL="0" distR="0">
            <wp:extent cx="1771650" cy="1333500"/>
            <wp:effectExtent l="0" t="0" r="0" b="0"/>
            <wp:docPr id="2" name="図 2" descr="p10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0101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B5" w:rsidRPr="00630EB5" w:rsidRDefault="00A91CB3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/>
          <w:szCs w:val="21"/>
        </w:rPr>
        <w:br w:type="page"/>
      </w:r>
    </w:p>
    <w:p w:rsidR="00930232" w:rsidRPr="00B11A85" w:rsidRDefault="00930232" w:rsidP="00B11A85">
      <w:pPr>
        <w:pStyle w:val="2"/>
      </w:pPr>
      <w:r w:rsidRPr="00B11A85">
        <w:rPr>
          <w:rFonts w:hint="eastAsia"/>
        </w:rPr>
        <w:lastRenderedPageBreak/>
        <w:t>PC</w:t>
      </w:r>
      <w:r w:rsidRPr="00B11A85">
        <w:rPr>
          <w:rFonts w:hint="eastAsia"/>
        </w:rPr>
        <w:t>に導入するソフトウェア</w:t>
      </w:r>
      <w:r w:rsidRPr="00B11A85">
        <w:rPr>
          <w:rFonts w:hint="eastAsia"/>
        </w:rPr>
        <w:t xml:space="preserve"> </w:t>
      </w:r>
    </w:p>
    <w:p w:rsidR="00930232" w:rsidRPr="00B11A85" w:rsidRDefault="00930232" w:rsidP="00174E1F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 w:rsidR="00174E1F">
        <w:rPr>
          <w:rFonts w:ascii="ＭＳ 明朝" w:hAnsi="ＭＳ 明朝" w:hint="eastAsia"/>
          <w:szCs w:val="21"/>
        </w:rPr>
        <w:t>ＰＣ</w:t>
      </w:r>
      <w:r w:rsidR="00A91CB3">
        <w:rPr>
          <w:rFonts w:ascii="ＭＳ 明朝" w:hAnsi="ＭＳ 明朝" w:hint="eastAsia"/>
          <w:szCs w:val="21"/>
        </w:rPr>
        <w:t>に</w:t>
      </w:r>
      <w:r w:rsidRPr="00B11A85">
        <w:rPr>
          <w:rFonts w:ascii="ＭＳ 明朝" w:hAnsi="ＭＳ 明朝" w:hint="eastAsia"/>
          <w:szCs w:val="21"/>
        </w:rPr>
        <w:t>は、</w:t>
      </w:r>
      <w:r w:rsidR="00174E1F">
        <w:rPr>
          <w:rFonts w:ascii="ＭＳ 明朝" w:hAnsi="ＭＳ 明朝" w:hint="eastAsia"/>
          <w:szCs w:val="21"/>
        </w:rPr>
        <w:t>初期設定であらかじめインストール</w:t>
      </w:r>
      <w:r w:rsidR="00BD64BB">
        <w:rPr>
          <w:rFonts w:ascii="ＭＳ 明朝" w:hAnsi="ＭＳ 明朝" w:hint="eastAsia"/>
          <w:szCs w:val="21"/>
        </w:rPr>
        <w:t>されている</w:t>
      </w:r>
      <w:r w:rsidR="00174E1F">
        <w:rPr>
          <w:rFonts w:ascii="ＭＳ 明朝" w:hAnsi="ＭＳ 明朝" w:hint="eastAsia"/>
          <w:szCs w:val="21"/>
        </w:rPr>
        <w:t>もの以外のソフトウェア</w:t>
      </w:r>
      <w:r w:rsidR="00BD64BB">
        <w:rPr>
          <w:rFonts w:ascii="ＭＳ 明朝" w:hAnsi="ＭＳ 明朝" w:hint="eastAsia"/>
          <w:szCs w:val="21"/>
        </w:rPr>
        <w:t>（ＯＳを含む）</w:t>
      </w:r>
      <w:r w:rsidR="00174E1F">
        <w:rPr>
          <w:rFonts w:ascii="ＭＳ 明朝" w:hAnsi="ＭＳ 明朝" w:hint="eastAsia"/>
          <w:szCs w:val="21"/>
        </w:rPr>
        <w:t>を無断でインストールしてはいけません。</w:t>
      </w:r>
    </w:p>
    <w:p w:rsidR="00930232" w:rsidRDefault="00930232" w:rsidP="00174E1F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（２）（１）</w:t>
      </w:r>
      <w:r w:rsidR="007A58EB" w:rsidRPr="007A58EB">
        <w:rPr>
          <w:rFonts w:ascii="ＭＳ 明朝" w:hAnsi="ＭＳ 明朝" w:hint="eastAsia"/>
          <w:szCs w:val="21"/>
        </w:rPr>
        <w:t>でインストールされているソフトウェア</w:t>
      </w:r>
      <w:r w:rsidRPr="00B11A85">
        <w:rPr>
          <w:rFonts w:ascii="ＭＳ 明朝" w:hAnsi="ＭＳ 明朝" w:hint="eastAsia"/>
          <w:szCs w:val="21"/>
        </w:rPr>
        <w:t>以外で、業務上やむを得ず導入しなければならないソフトウェアは、</w:t>
      </w:r>
      <w:r w:rsidR="00BD64BB">
        <w:rPr>
          <w:rFonts w:ascii="ＭＳ 明朝" w:hAnsi="ＭＳ 明朝" w:hint="eastAsia"/>
          <w:szCs w:val="21"/>
        </w:rPr>
        <w:t>有償無償を問わず、以下の記入例を参考に、総務部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  <w:r w:rsidR="00BD64BB">
        <w:rPr>
          <w:rFonts w:ascii="ＭＳ 明朝" w:hAnsi="ＭＳ 明朝" w:hint="eastAsia"/>
          <w:szCs w:val="21"/>
        </w:rPr>
        <w:t>宛に</w:t>
      </w:r>
      <w:r w:rsidR="00174E1F">
        <w:rPr>
          <w:rFonts w:ascii="ＭＳ 明朝" w:hAnsi="ＭＳ 明朝" w:hint="eastAsia"/>
          <w:szCs w:val="21"/>
        </w:rPr>
        <w:t>電子メールで</w:t>
      </w:r>
      <w:r w:rsidRPr="00B11A85">
        <w:rPr>
          <w:rFonts w:ascii="ＭＳ 明朝" w:hAnsi="ＭＳ 明朝" w:hint="eastAsia"/>
          <w:szCs w:val="21"/>
        </w:rPr>
        <w:t>申請し</w:t>
      </w:r>
      <w:r w:rsidR="00174E1F">
        <w:rPr>
          <w:rFonts w:ascii="ＭＳ 明朝" w:hAnsi="ＭＳ 明朝" w:hint="eastAsia"/>
          <w:szCs w:val="21"/>
        </w:rPr>
        <w:t>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="005A5991">
        <w:rPr>
          <w:rFonts w:ascii="ＭＳ 明朝" w:hAnsi="ＭＳ 明朝" w:hint="eastAsia"/>
          <w:szCs w:val="21"/>
        </w:rPr>
        <w:t>申請が許可された場合、総務部 システム管理者がインストールなどの設定を行います。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64"/>
      </w:tblGrid>
      <w:tr w:rsidR="00174E1F" w:rsidRPr="00EF0537" w:rsidTr="00EF0537">
        <w:tc>
          <w:tcPr>
            <w:tcW w:w="8364" w:type="dxa"/>
            <w:shd w:val="clear" w:color="auto" w:fill="auto"/>
          </w:tcPr>
          <w:p w:rsidR="00174E1F" w:rsidRPr="00EF0537" w:rsidRDefault="00174E1F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To:総務部</w:t>
            </w:r>
            <w:r w:rsidR="005A5991" w:rsidRPr="00EF0537">
              <w:rPr>
                <w:rFonts w:ascii="ＭＳ 明朝" w:hAnsi="ＭＳ 明朝" w:hint="eastAsia"/>
                <w:szCs w:val="21"/>
              </w:rPr>
              <w:t xml:space="preserve"> システム管理者</w:t>
            </w:r>
          </w:p>
          <w:p w:rsidR="00174E1F" w:rsidRPr="00EF0537" w:rsidRDefault="00174E1F" w:rsidP="00EF0537">
            <w:pPr>
              <w:pBdr>
                <w:bottom w:val="single" w:sz="6" w:space="1" w:color="auto"/>
              </w:pBd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Cc:申請者所属部門 部長</w:t>
            </w:r>
          </w:p>
          <w:p w:rsidR="00BD64BB" w:rsidRPr="00EF0537" w:rsidRDefault="00BD64BB" w:rsidP="00EF0537">
            <w:pPr>
              <w:pBdr>
                <w:bottom w:val="single" w:sz="6" w:space="1" w:color="auto"/>
              </w:pBd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Subject：ソフト導入申請</w:t>
            </w:r>
          </w:p>
          <w:p w:rsidR="00174E1F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申請者氏名：○○　○○</w:t>
            </w:r>
          </w:p>
          <w:p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所属部門：</w:t>
            </w:r>
            <w:r w:rsidR="00A91CB3" w:rsidRPr="00EF0537">
              <w:rPr>
                <w:rFonts w:ascii="ＭＳ 明朝" w:hAnsi="ＭＳ 明朝" w:hint="eastAsia"/>
                <w:szCs w:val="21"/>
              </w:rPr>
              <w:t>○○部○○課</w:t>
            </w:r>
          </w:p>
          <w:p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ソフト名（バージョン）：○○社 ○○○（Ver.1.0</w:t>
            </w:r>
            <w:r w:rsidRPr="00EF0537">
              <w:rPr>
                <w:rFonts w:ascii="ＭＳ 明朝" w:hAnsi="ＭＳ 明朝"/>
                <w:szCs w:val="21"/>
              </w:rPr>
              <w:t>）</w:t>
            </w:r>
          </w:p>
          <w:p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導入目的：○○(株)のIT環境構築テストで、既存システムとの整合確認に必要なため</w:t>
            </w:r>
          </w:p>
          <w:p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使用期間：2006/5/1～2007/3/31</w:t>
            </w:r>
          </w:p>
          <w:p w:rsidR="00BD64BB" w:rsidRPr="00EF0537" w:rsidRDefault="00BD64BB" w:rsidP="00174E1F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必要本数：○ライセンス</w:t>
            </w:r>
          </w:p>
        </w:tc>
      </w:tr>
    </w:tbl>
    <w:p w:rsidR="00174E1F" w:rsidRPr="00B11A85" w:rsidRDefault="00174E1F" w:rsidP="00174E1F">
      <w:pPr>
        <w:ind w:left="567" w:hangingChars="270" w:hanging="567"/>
        <w:rPr>
          <w:rFonts w:ascii="ＭＳ 明朝" w:hAnsi="ＭＳ 明朝"/>
          <w:szCs w:val="21"/>
        </w:rPr>
      </w:pPr>
    </w:p>
    <w:p w:rsidR="00930232" w:rsidRPr="00B11A85" w:rsidRDefault="00930232" w:rsidP="00BD64BB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（３）導入したソフトウェアは、</w:t>
      </w:r>
      <w:r w:rsidR="00BD64BB">
        <w:rPr>
          <w:rFonts w:ascii="ＭＳ 明朝" w:hAnsi="ＭＳ 明朝" w:hint="eastAsia"/>
          <w:szCs w:val="21"/>
        </w:rPr>
        <w:t>総務部</w:t>
      </w:r>
      <w:r w:rsidRPr="00B11A85">
        <w:rPr>
          <w:rFonts w:ascii="ＭＳ 明朝" w:hAnsi="ＭＳ 明朝" w:hint="eastAsia"/>
          <w:szCs w:val="21"/>
        </w:rPr>
        <w:t>が提供するソフトウェア</w:t>
      </w:r>
      <w:r w:rsidR="00BD64BB">
        <w:rPr>
          <w:rFonts w:ascii="ＭＳ 明朝" w:hAnsi="ＭＳ 明朝" w:hint="eastAsia"/>
          <w:szCs w:val="21"/>
        </w:rPr>
        <w:t>更新</w:t>
      </w:r>
      <w:r w:rsidRPr="00B11A85">
        <w:rPr>
          <w:rFonts w:ascii="ＭＳ 明朝" w:hAnsi="ＭＳ 明朝" w:hint="eastAsia"/>
          <w:szCs w:val="21"/>
        </w:rPr>
        <w:t>情報をもとに</w:t>
      </w:r>
      <w:r w:rsidR="00BD64BB">
        <w:rPr>
          <w:rFonts w:ascii="ＭＳ 明朝" w:hAnsi="ＭＳ 明朝" w:hint="eastAsia"/>
          <w:szCs w:val="21"/>
        </w:rPr>
        <w:t>、</w:t>
      </w:r>
      <w:r w:rsidRPr="00B11A85">
        <w:rPr>
          <w:rFonts w:ascii="ＭＳ 明朝" w:hAnsi="ＭＳ 明朝" w:hint="eastAsia"/>
          <w:szCs w:val="21"/>
        </w:rPr>
        <w:t>修正プログラム等を導入し</w:t>
      </w:r>
      <w:r w:rsidR="00BD64BB">
        <w:rPr>
          <w:rFonts w:ascii="ＭＳ 明朝" w:hAnsi="ＭＳ 明朝" w:hint="eastAsia"/>
          <w:szCs w:val="21"/>
        </w:rPr>
        <w:t>、</w:t>
      </w:r>
      <w:r w:rsidR="00BD64BB" w:rsidRPr="00B11A85">
        <w:rPr>
          <w:rFonts w:ascii="ＭＳ 明朝" w:hAnsi="ＭＳ 明朝" w:hint="eastAsia"/>
          <w:szCs w:val="21"/>
        </w:rPr>
        <w:t>常に最新の状態で使用</w:t>
      </w:r>
      <w:r w:rsidR="00BD64BB">
        <w:rPr>
          <w:rFonts w:ascii="ＭＳ 明朝" w:hAnsi="ＭＳ 明朝" w:hint="eastAsia"/>
          <w:szCs w:val="21"/>
        </w:rPr>
        <w:t>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DF4E1B" w:rsidRDefault="00DF4E1B" w:rsidP="00B11A85">
      <w:pPr>
        <w:pStyle w:val="2"/>
      </w:pPr>
      <w:r w:rsidRPr="00DF4E1B">
        <w:rPr>
          <w:rFonts w:hint="eastAsia"/>
        </w:rPr>
        <w:t>ログオン</w:t>
      </w:r>
      <w:r w:rsidR="005A5991">
        <w:rPr>
          <w:rFonts w:hint="eastAsia"/>
        </w:rPr>
        <w:t>ＩＤ</w:t>
      </w:r>
      <w:r w:rsidRPr="00DF4E1B">
        <w:rPr>
          <w:rFonts w:hint="eastAsia"/>
        </w:rPr>
        <w:t>の設定</w:t>
      </w:r>
    </w:p>
    <w:p w:rsidR="005A5991" w:rsidRDefault="005A5991" w:rsidP="005A5991">
      <w:pPr>
        <w:ind w:left="567" w:hanging="567"/>
        <w:rPr>
          <w:rFonts w:ascii="ＭＳ 明朝" w:hAnsi="ＭＳ 明朝"/>
          <w:szCs w:val="21"/>
        </w:rPr>
      </w:pPr>
      <w:r w:rsidRPr="005A5991">
        <w:rPr>
          <w:rFonts w:ascii="ＭＳ 明朝" w:hAnsi="ＭＳ 明朝" w:hint="eastAsia"/>
          <w:szCs w:val="21"/>
        </w:rPr>
        <w:t>（１</w:t>
      </w:r>
      <w:r>
        <w:rPr>
          <w:rFonts w:ascii="ＭＳ 明朝" w:hAnsi="ＭＳ 明朝" w:hint="eastAsia"/>
          <w:szCs w:val="21"/>
        </w:rPr>
        <w:t>）</w:t>
      </w:r>
      <w:r w:rsidR="00BD64BB">
        <w:rPr>
          <w:rFonts w:ascii="ＭＳ 明朝" w:hAnsi="ＭＳ 明朝" w:hint="eastAsia"/>
          <w:szCs w:val="21"/>
        </w:rPr>
        <w:t>初期設定であらかじめ</w:t>
      </w:r>
      <w:r>
        <w:rPr>
          <w:rFonts w:ascii="ＭＳ 明朝" w:hAnsi="ＭＳ 明朝" w:hint="eastAsia"/>
          <w:szCs w:val="21"/>
        </w:rPr>
        <w:t>設定され、従業員に一意に提供されるログオンＩＤを使用してください。</w:t>
      </w:r>
    </w:p>
    <w:p w:rsidR="00BD64BB" w:rsidRDefault="005A5991" w:rsidP="005A5991">
      <w:pPr>
        <w:ind w:left="567" w:hanging="567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（２）連絡をうけた初期パスワードは、速やかに変更してください。</w:t>
      </w:r>
    </w:p>
    <w:p w:rsidR="005A5991" w:rsidRPr="00B11A85" w:rsidRDefault="005A5991" w:rsidP="005A5991">
      <w:pPr>
        <w:ind w:left="567" w:hanging="567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</w:t>
      </w: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のログオンＩＤ</w:t>
      </w:r>
      <w:r w:rsidRPr="00B11A85">
        <w:rPr>
          <w:rFonts w:ascii="ＭＳ 明朝" w:hAnsi="ＭＳ 明朝" w:hint="eastAsia"/>
          <w:szCs w:val="21"/>
        </w:rPr>
        <w:t>以外で、業務上やむを得ず</w:t>
      </w:r>
      <w:r>
        <w:rPr>
          <w:rFonts w:ascii="ＭＳ 明朝" w:hAnsi="ＭＳ 明朝" w:hint="eastAsia"/>
          <w:szCs w:val="21"/>
        </w:rPr>
        <w:t>追加でログオンＩＤの設定が必要な場合は、総務部のシステム管理者に依頼してください</w:t>
      </w:r>
      <w:r w:rsidRPr="00B11A85">
        <w:rPr>
          <w:rFonts w:ascii="ＭＳ 明朝" w:hAnsi="ＭＳ 明朝" w:hint="eastAsia"/>
          <w:szCs w:val="21"/>
        </w:rPr>
        <w:t>。</w:t>
      </w:r>
    </w:p>
    <w:p w:rsidR="00DF4E1B" w:rsidRPr="00BD64BB" w:rsidRDefault="00A91CB3" w:rsidP="00DF4E1B">
      <w:r>
        <w:br w:type="page"/>
      </w:r>
    </w:p>
    <w:p w:rsidR="00DF4E1B" w:rsidRDefault="00DF4E1B" w:rsidP="00DF4E1B">
      <w:pPr>
        <w:pStyle w:val="2"/>
      </w:pPr>
      <w:r>
        <w:rPr>
          <w:rFonts w:hint="eastAsia"/>
        </w:rPr>
        <w:t>パスワード</w:t>
      </w:r>
      <w:r w:rsidRPr="00DF4E1B">
        <w:rPr>
          <w:rFonts w:hint="eastAsia"/>
        </w:rPr>
        <w:t>の設定</w:t>
      </w:r>
    </w:p>
    <w:p w:rsidR="00174E1F" w:rsidRPr="00B11A85" w:rsidRDefault="00174E1F" w:rsidP="00174E1F">
      <w:pPr>
        <w:rPr>
          <w:rFonts w:ascii="ＭＳ 明朝" w:hAnsi="ＭＳ 明朝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B11A85">
        <w:rPr>
          <w:rFonts w:ascii="ＭＳ 明朝" w:hAnsi="ＭＳ 明朝" w:hint="eastAsia"/>
          <w:szCs w:val="21"/>
        </w:rPr>
        <w:t>パスワードの設定</w:t>
      </w:r>
      <w:r w:rsidR="00B91DE0">
        <w:rPr>
          <w:rFonts w:ascii="ＭＳ 明朝" w:hAnsi="ＭＳ 明朝" w:hint="eastAsia"/>
          <w:szCs w:val="21"/>
        </w:rPr>
        <w:t>方法」</w:t>
      </w:r>
      <w:r>
        <w:rPr>
          <w:rFonts w:ascii="ＭＳ 明朝" w:hAnsi="ＭＳ 明朝" w:hint="eastAsia"/>
          <w:szCs w:val="21"/>
        </w:rPr>
        <w:t>のルール</w:t>
      </w:r>
      <w:r w:rsidR="008212F4">
        <w:rPr>
          <w:rFonts w:ascii="ＭＳ 明朝" w:hAnsi="ＭＳ 明朝" w:hint="eastAsia"/>
          <w:szCs w:val="21"/>
        </w:rPr>
        <w:t>を</w:t>
      </w:r>
      <w:r>
        <w:rPr>
          <w:rFonts w:ascii="ＭＳ 明朝" w:hAnsi="ＭＳ 明朝" w:hint="eastAsia"/>
          <w:szCs w:val="21"/>
        </w:rPr>
        <w:t>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:rsidR="00534D30" w:rsidRDefault="00534D30" w:rsidP="00534D30">
      <w:pPr>
        <w:rPr>
          <w:rFonts w:ascii="ＭＳ 明朝" w:hAnsi="ＭＳ 明朝"/>
          <w:szCs w:val="21"/>
        </w:rPr>
      </w:pPr>
    </w:p>
    <w:p w:rsid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（１）3か月を期限にパスワード変更をうながす変更システムが起動します。</w:t>
      </w:r>
    </w:p>
    <w:p w:rsid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（２）過去3</w:t>
      </w:r>
      <w:r w:rsidR="005003B5">
        <w:rPr>
          <w:rFonts w:ascii="ＭＳ 明朝" w:hAnsi="ＭＳ 明朝" w:hint="eastAsia"/>
          <w:szCs w:val="21"/>
        </w:rPr>
        <w:t>回とは異なる</w:t>
      </w:r>
      <w:r>
        <w:rPr>
          <w:rFonts w:ascii="ＭＳ 明朝" w:hAnsi="ＭＳ 明朝" w:hint="eastAsia"/>
          <w:szCs w:val="21"/>
        </w:rPr>
        <w:t>パスワードを設定してください。</w:t>
      </w:r>
    </w:p>
    <w:p w:rsidR="00534D30" w:rsidRP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（３）パスワードは下記のルールに従って設定してください。</w:t>
      </w:r>
    </w:p>
    <w:p w:rsidR="00534D30" w:rsidRDefault="00534D30" w:rsidP="00534D30">
      <w:pPr>
        <w:numPr>
          <w:ilvl w:val="0"/>
          <w:numId w:val="18"/>
        </w:numPr>
      </w:pPr>
      <w:r>
        <w:rPr>
          <w:rFonts w:hint="eastAsia"/>
        </w:rPr>
        <w:t>桁数を</w:t>
      </w:r>
      <w:r>
        <w:rPr>
          <w:rFonts w:hint="eastAsia"/>
        </w:rPr>
        <w:t>10</w:t>
      </w:r>
      <w:r>
        <w:rPr>
          <w:rFonts w:hint="eastAsia"/>
        </w:rPr>
        <w:t>桁以上</w:t>
      </w:r>
    </w:p>
    <w:p w:rsidR="00534D30" w:rsidRDefault="00534D30" w:rsidP="00534D30">
      <w:pPr>
        <w:numPr>
          <w:ilvl w:val="0"/>
          <w:numId w:val="18"/>
        </w:numPr>
      </w:pPr>
      <w:r>
        <w:rPr>
          <w:rFonts w:hint="eastAsia"/>
        </w:rPr>
        <w:t>英大文字、小文字、数字を組み合わせる。</w:t>
      </w:r>
    </w:p>
    <w:p w:rsidR="00534D30" w:rsidRDefault="00534D30" w:rsidP="00534D30"/>
    <w:p w:rsidR="00534D30" w:rsidRDefault="00534D30" w:rsidP="00534D30"/>
    <w:p w:rsidR="009B72AA" w:rsidRDefault="009B72AA" w:rsidP="009B72AA">
      <w:pPr>
        <w:pStyle w:val="2"/>
      </w:pPr>
      <w:r w:rsidRPr="00B11A85">
        <w:rPr>
          <w:rFonts w:ascii="ＭＳ 明朝" w:hAnsi="ＭＳ 明朝" w:hint="eastAsia"/>
          <w:szCs w:val="21"/>
        </w:rPr>
        <w:t>時間制限によるスクリーンセーバの設定</w:t>
      </w:r>
    </w:p>
    <w:p w:rsidR="000C6623" w:rsidRDefault="000C6623" w:rsidP="000C6623">
      <w:pPr>
        <w:ind w:left="567" w:hangingChars="270" w:hanging="567"/>
        <w:rPr>
          <w:rFonts w:ascii="ＭＳ 明朝" w:hAnsi="ＭＳ 明朝"/>
          <w:szCs w:val="21"/>
        </w:rPr>
      </w:pPr>
    </w:p>
    <w:p w:rsidR="000C6623" w:rsidRDefault="000C6623" w:rsidP="000C6623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一定時間が経過したら、パスワード付のスクリーンセーバが起動するよう</w:t>
      </w:r>
      <w:r w:rsidR="00E126FE">
        <w:rPr>
          <w:rFonts w:ascii="ＭＳ 明朝" w:hAnsi="ＭＳ 明朝" w:hint="eastAsia"/>
          <w:szCs w:val="21"/>
        </w:rPr>
        <w:t>に</w:t>
      </w:r>
      <w:r>
        <w:rPr>
          <w:rFonts w:ascii="ＭＳ 明朝" w:hAnsi="ＭＳ 明朝" w:hint="eastAsia"/>
          <w:szCs w:val="21"/>
        </w:rPr>
        <w:t>設定してください。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5"/>
      </w:tblGrid>
      <w:tr w:rsidR="000C6623" w:rsidRPr="00EF0537" w:rsidTr="00EF0537">
        <w:tc>
          <w:tcPr>
            <w:tcW w:w="8703" w:type="dxa"/>
            <w:shd w:val="clear" w:color="auto" w:fill="auto"/>
          </w:tcPr>
          <w:p w:rsidR="000C6623" w:rsidRPr="00EF0537" w:rsidRDefault="000C6623" w:rsidP="00814BB8">
            <w:pPr>
              <w:rPr>
                <w:rFonts w:ascii="ＭＳ 明朝" w:hAnsi="ＭＳ 明朝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待ち時間 ： １０分（パスワードによる保護付き）</w:t>
            </w:r>
          </w:p>
        </w:tc>
      </w:tr>
    </w:tbl>
    <w:p w:rsidR="000C6623" w:rsidRDefault="000C6623" w:rsidP="004B1FD4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Windows XP</w:t>
      </w:r>
      <w:r w:rsidR="004B1FD4">
        <w:rPr>
          <w:rFonts w:ascii="ＭＳ 明朝" w:hAnsi="ＭＳ 明朝"/>
          <w:szCs w:val="21"/>
        </w:rPr>
        <w:t>®</w:t>
      </w:r>
      <w:r>
        <w:rPr>
          <w:rFonts w:ascii="ＭＳ 明朝" w:hAnsi="ＭＳ 明朝" w:hint="eastAsia"/>
          <w:szCs w:val="21"/>
        </w:rPr>
        <w:t>の例）</w:t>
      </w: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  <w:r w:rsidRPr="00A91CB3">
        <w:rPr>
          <w:rFonts w:ascii="ＭＳ 明朝" w:hAnsi="ＭＳ 明朝" w:hint="eastAsia"/>
          <w:szCs w:val="21"/>
        </w:rPr>
        <w:t>デスクトップ上で 右クリック</w:t>
      </w:r>
      <w:r>
        <w:rPr>
          <w:rFonts w:ascii="ＭＳ 明朝" w:hAnsi="ＭＳ 明朝" w:hint="eastAsia"/>
          <w:szCs w:val="21"/>
        </w:rPr>
        <w:t>、[</w:t>
      </w:r>
      <w:r w:rsidRPr="00A91CB3">
        <w:rPr>
          <w:rFonts w:ascii="ＭＳ 明朝" w:hAnsi="ＭＳ 明朝" w:hint="eastAsia"/>
          <w:szCs w:val="21"/>
        </w:rPr>
        <w:t>プロパティ（Ｒ）</w:t>
      </w:r>
      <w:r>
        <w:rPr>
          <w:rFonts w:ascii="ＭＳ 明朝" w:hAnsi="ＭＳ 明朝" w:hint="eastAsia"/>
          <w:szCs w:val="21"/>
        </w:rPr>
        <w:t>]</w:t>
      </w:r>
      <w:r w:rsidRPr="00A91CB3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:rsidR="000C6623" w:rsidRDefault="002042E9" w:rsidP="000C6623">
      <w:pPr>
        <w:ind w:leftChars="405" w:left="850"/>
        <w:rPr>
          <w:rFonts w:ascii="ＭＳ 明朝" w:hAnsi="ＭＳ 明朝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78740</wp:posOffset>
                </wp:positionV>
                <wp:extent cx="2773045" cy="1787525"/>
                <wp:effectExtent l="0" t="5715" r="0" b="0"/>
                <wp:wrapNone/>
                <wp:docPr id="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3045" cy="1787525"/>
                          <a:chOff x="5848" y="3744"/>
                          <a:chExt cx="4367" cy="2815"/>
                        </a:xfrm>
                      </wpg:grpSpPr>
                      <pic:pic xmlns:pic="http://schemas.openxmlformats.org/drawingml/2006/picture">
                        <pic:nvPicPr>
                          <pic:cNvPr id="1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8" y="3744"/>
                            <a:ext cx="4367" cy="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AutoShape 277"/>
                        <wps:cNvSpPr>
                          <a:spLocks noChangeArrowheads="1"/>
                        </wps:cNvSpPr>
                        <wps:spPr bwMode="auto">
                          <a:xfrm>
                            <a:off x="6111" y="5339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DF323" id="Group 275" o:spid="_x0000_s1026" style="position:absolute;left:0;text-align:left;margin-left:220.4pt;margin-top:6.2pt;width:218.35pt;height:140.75pt;z-index:251657728" coordorigin="5848,3744" coordsize="4367,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6" o:spid="_x0000_s1027" type="#_x0000_t75" style="position:absolute;left:5848;top:3744;width:4367;height:2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TAOnDAAAA2wAAAA8AAABkcnMvZG93bnJldi54bWxEj0FvwjAMhe+T+A+RkbiNlB0Q6ggIkJBA&#10;sMNYf4DVmDaicUqT0fLv8WHSbrbe83ufl+vBN+pBXXSBDcymGSjiMljHlYHiZ/++ABUTssUmMBl4&#10;UoT1avS2xNyGnr/pcUmVkhCOORqoU2pzrWNZk8c4DS2xaNfQeUyydpW2HfYS7hv9kWVz7dGxNNTY&#10;0q6m8nb59Qb6YecKPh8Xrvq6P09FcofZ1hkzGQ+bT1CJhvRv/rs+WMEXevlFBt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MA6cMAAADbAAAADwAAAAAAAAAAAAAAAACf&#10;AgAAZHJzL2Rvd25yZXYueG1sUEsFBgAAAAAEAAQA9wAAAI8DAAAAAA==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277" o:spid="_x0000_s1028" type="#_x0000_t13" style="position:absolute;left:6111;top:5339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SK88MA&#10;AADbAAAADwAAAGRycy9kb3ducmV2LnhtbESP0WoCMRBF3wv+QxjBt5q1DyJbo5SKtFIsuPYDhs00&#10;u3QzWZKprn59Iwh9m+HeuefOcj34Tp0opjawgdm0AEVcB9uyM/B13D4uQCVBttgFJgMXSrBejR6W&#10;WNpw5gOdKnEqh3Aq0UAj0pdap7ohj2kaeuKsfYfoUfIanbYRzzncd/qpKObaY8uZ0GBPrw3VP9Wv&#10;z5AD7Vx7Tem6P7rq862IspEPYybj4eUZlNAg/+b79bvN9Wdw+yUP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SK88MAAADbAAAADwAAAAAAAAAAAAAAAACYAgAAZHJzL2Rv&#10;d25yZXYueG1sUEsFBgAAAAAEAAQA9QAAAIgDAAAAAA==&#10;" fillcolor="red">
                  <v:textbox inset="5.85pt,.7pt,5.85pt,.7pt"/>
                </v:shape>
              </v:group>
            </w:pict>
          </mc:Fallback>
        </mc:AlternateContent>
      </w: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465818" w:rsidRDefault="00465818" w:rsidP="000C6623">
      <w:pPr>
        <w:ind w:leftChars="405" w:left="850"/>
        <w:rPr>
          <w:rFonts w:ascii="ＭＳ 明朝" w:hAnsi="ＭＳ 明朝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  <w:r w:rsidRPr="00C1605D">
        <w:rPr>
          <w:rFonts w:ascii="ＭＳ 明朝" w:hAnsi="ＭＳ 明朝" w:hint="eastAsia"/>
          <w:szCs w:val="21"/>
        </w:rPr>
        <w:t>“ 画面のプロパティ</w:t>
      </w:r>
      <w:r>
        <w:rPr>
          <w:rFonts w:ascii="ＭＳ 明朝" w:hAnsi="ＭＳ 明朝"/>
          <w:szCs w:val="21"/>
        </w:rPr>
        <w:t>”</w:t>
      </w:r>
      <w:r w:rsidRPr="00C1605D">
        <w:rPr>
          <w:rFonts w:ascii="ＭＳ 明朝" w:hAnsi="ＭＳ 明朝" w:hint="eastAsia"/>
          <w:szCs w:val="21"/>
        </w:rPr>
        <w:t>の画面</w:t>
      </w:r>
      <w:r>
        <w:rPr>
          <w:rFonts w:ascii="ＭＳ 明朝" w:hAnsi="ＭＳ 明朝" w:hint="eastAsia"/>
          <w:szCs w:val="21"/>
        </w:rPr>
        <w:t>の[</w:t>
      </w:r>
      <w:r w:rsidRPr="00C1605D">
        <w:rPr>
          <w:rFonts w:ascii="ＭＳ 明朝" w:hAnsi="ＭＳ 明朝" w:hint="eastAsia"/>
          <w:szCs w:val="21"/>
        </w:rPr>
        <w:t>スクリーン セーバー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のタブ</w:t>
      </w:r>
      <w:r>
        <w:rPr>
          <w:rFonts w:ascii="ＭＳ 明朝" w:hAnsi="ＭＳ 明朝" w:hint="eastAsia"/>
          <w:szCs w:val="21"/>
        </w:rPr>
        <w:t>で、</w:t>
      </w:r>
      <w:r w:rsidRPr="00C1605D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:rsidR="000C6623" w:rsidRPr="00C1605D" w:rsidRDefault="000C6623" w:rsidP="000C6623">
      <w:pPr>
        <w:ind w:leftChars="405" w:left="850"/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[待ち時間（Ｗ）]を10分に設定し、[</w:t>
      </w:r>
      <w:r w:rsidRPr="00C1605D">
        <w:rPr>
          <w:rFonts w:ascii="ＭＳ 明朝" w:hAnsi="ＭＳ 明朝" w:hint="eastAsia"/>
          <w:szCs w:val="21"/>
        </w:rPr>
        <w:t>パスワードによる保護（Ｐ）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にチェックを</w:t>
      </w:r>
      <w:r>
        <w:rPr>
          <w:rFonts w:ascii="ＭＳ 明朝" w:hAnsi="ＭＳ 明朝" w:hint="eastAsia"/>
          <w:szCs w:val="21"/>
        </w:rPr>
        <w:t>入れて</w:t>
      </w:r>
      <w:r w:rsidRPr="00C1605D">
        <w:rPr>
          <w:rFonts w:ascii="ＭＳ 明朝" w:hAnsi="ＭＳ 明朝" w:hint="eastAsia"/>
          <w:szCs w:val="21"/>
        </w:rPr>
        <w:t>、</w:t>
      </w:r>
      <w:r>
        <w:rPr>
          <w:rFonts w:ascii="ＭＳ 明朝" w:hAnsi="ＭＳ 明朝" w:hint="eastAsia"/>
          <w:szCs w:val="21"/>
        </w:rPr>
        <w:t>[ＯＫ]</w:t>
      </w:r>
      <w:r w:rsidRPr="00C1605D">
        <w:rPr>
          <w:rFonts w:ascii="ＭＳ 明朝" w:hAnsi="ＭＳ 明朝" w:hint="eastAsia"/>
          <w:szCs w:val="21"/>
        </w:rPr>
        <w:t>ボタンをクリック。</w:t>
      </w:r>
    </w:p>
    <w:p w:rsidR="000C6623" w:rsidRPr="00C1605D" w:rsidRDefault="002042E9" w:rsidP="000C6623">
      <w:pPr>
        <w:ind w:leftChars="405" w:left="850"/>
        <w:rPr>
          <w:rFonts w:ascii="ＭＳ 明朝" w:hAnsi="ＭＳ 明朝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168275</wp:posOffset>
                </wp:positionV>
                <wp:extent cx="1652905" cy="2077720"/>
                <wp:effectExtent l="7620" t="28575" r="25400" b="27305"/>
                <wp:wrapNone/>
                <wp:docPr id="4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2905" cy="2077720"/>
                          <a:chOff x="5712" y="7845"/>
                          <a:chExt cx="2603" cy="3272"/>
                        </a:xfrm>
                      </wpg:grpSpPr>
                      <wps:wsp>
                        <wps:cNvPr id="5" name="AutoShape 279"/>
                        <wps:cNvSpPr>
                          <a:spLocks noChangeArrowheads="1"/>
                        </wps:cNvSpPr>
                        <wps:spPr bwMode="auto">
                          <a:xfrm>
                            <a:off x="6491" y="7845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" name="AutoShape 280"/>
                        <wps:cNvSpPr>
                          <a:spLocks noChangeArrowheads="1"/>
                        </wps:cNvSpPr>
                        <wps:spPr bwMode="auto">
                          <a:xfrm>
                            <a:off x="5712" y="9858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" name="AutoShape 281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7937" y="10150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" name="AutoShape 282"/>
                        <wps:cNvSpPr>
                          <a:spLocks noChangeArrowheads="1"/>
                        </wps:cNvSpPr>
                        <wps:spPr bwMode="auto">
                          <a:xfrm>
                            <a:off x="6970" y="10801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4B788" id="Group 278" o:spid="_x0000_s1026" style="position:absolute;left:0;text-align:left;margin-left:213.6pt;margin-top:13.25pt;width:130.15pt;height:163.6pt;z-index:251658752" coordorigin="5712,7845" coordsize="2603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">
                <v:shape id="AutoShape 279" o:spid="_x0000_s1027" type="#_x0000_t13" style="position:absolute;left:6491;top:7845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RwsEA&#10;AADaAAAADwAAAGRycy9kb3ducmV2LnhtbESP3WoCMRCF7wu+QxihdzVroVK2RimV0opYcO0DDJtp&#10;dulmsiRT3fr0RhC8PJyfjzNfDr5TB4qpDWxgOilAEdfBtuwMfO/fH55BJUG22AUmA/+UYLkY3c2x&#10;tOHIOzpU4lQe4VSigUakL7VOdUMe0yT0xNn7CdGjZBmdthGPedx3+rEoZtpjy5nQYE9vDdW/1Z/P&#10;kB2tXXtK6bTdu+rro4iyko0x9+Ph9QWU0CC38LX9aQ08weVKvgF6c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50cLBAAAA2gAAAA8AAAAAAAAAAAAAAAAAmAIAAGRycy9kb3du&#10;cmV2LnhtbFBLBQYAAAAABAAEAPUAAACGAwAAAAA=&#10;" fillcolor="red">
                  <v:textbox inset="5.85pt,.7pt,5.85pt,.7pt"/>
                </v:shape>
                <v:shape id="AutoShape 280" o:spid="_x0000_s1028" type="#_x0000_t13" style="position:absolute;left:5712;top:9858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PtcEA&#10;AADaAAAADwAAAGRycy9kb3ducmV2LnhtbESP3WoCMRCF74W+Q5hC7zSrFyKrUUqltEUsuPoAw2aa&#10;XbqZLMmoW5/eFAq9PJyfj7PaDL5TF4qpDWxgOilAEdfBtuwMnI6v4wWoJMgWu8Bk4IcSbNYPoxWW&#10;Nlz5QJdKnMojnEo00Ij0pdapbshjmoSeOHtfIXqULKPTNuI1j/tOz4pirj22nAkN9vTSUP1dnX2G&#10;HOjDtbeUbvujqz7fiihb2Rnz9Dg8L0EJDfIf/mu/WwNz+L2Sb4Be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rT7XBAAAA2gAAAA8AAAAAAAAAAAAAAAAAmAIAAGRycy9kb3du&#10;cmV2LnhtbFBLBQYAAAAABAAEAPUAAACGAwAAAAA=&#10;" fillcolor="red">
                  <v:textbox inset="5.85pt,.7pt,5.85pt,.7pt"/>
                </v:shape>
                <v:shape id="AutoShape 281" o:spid="_x0000_s1029" type="#_x0000_t13" style="position:absolute;left:7937;top:10150;width:439;height:31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2z8MA&#10;AADaAAAADwAAAGRycy9kb3ducmV2LnhtbESPQUsDMRSE74L/ITzBi7RJBW3ZNi1SKXgQxK0Xb4/N&#10;6+62m/fWJHbXf28EocdhZr5hVpvRd+pMIbbCFmZTA4q4EtdybeFjv5ssQMWE7LATJgs/FGGzvr5a&#10;YeFk4Hc6l6lWGcKxQAtNSn2hdawa8hin0hNn7yDBY8oy1NoFHDLcd/remEftseW80GBP24aqU/nt&#10;LdD4KWZu5OHubXcMz/G1/Bqktfb2Znxagko0pkv4v/3iLMzh70q+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2z8MAAADaAAAADwAAAAAAAAAAAAAAAACYAgAAZHJzL2Rv&#10;d25yZXYueG1sUEsFBgAAAAAEAAQA9QAAAIgDAAAAAA==&#10;" fillcolor="red">
                  <v:textbox inset="5.85pt,.7pt,5.85pt,.7pt"/>
                </v:shape>
                <v:shape id="AutoShape 282" o:spid="_x0000_s1030" type="#_x0000_t13" style="position:absolute;left:6970;top:10801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h+XL4A&#10;AADaAAAADwAAAGRycy9kb3ducmV2LnhtbERPzUoDMRC+C75DGMGbzepBZG1aSqVUKQrd+gDDZswu&#10;biZLMrbbPr1zEDx+fP/z5RQHc6Rc+sQO7mcVGOI2+Z6Dg8/D5u4JTBFkj0NicnCmAsvF9dUca59O&#10;vKdjI8FoCJcaHXQiY21taTuKWGZpJFbuK+WIojAH6zOeNDwO9qGqHm3EnrWhw5HWHbXfzU/Ukj29&#10;hf5SyuX9EJqPbZXlRXbO3d5Mq2cwQpP8i//cr96BbtUregPs4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4fly+AAAA2gAAAA8AAAAAAAAAAAAAAAAAmAIAAGRycy9kb3ducmV2&#10;LnhtbFBLBQYAAAAABAAEAPUAAACDAwAAAAA=&#10;" fillcolor="red">
                  <v:textbox inset="5.85pt,.7pt,5.85pt,.7pt"/>
                </v:shape>
              </v:group>
            </w:pict>
          </mc:Fallback>
        </mc:AlternateContent>
      </w:r>
      <w:r w:rsidR="000C6623">
        <w:rPr>
          <w:rFonts w:hint="eastAsia"/>
        </w:rPr>
        <w:t xml:space="preserve">　　　　　　　　　　　　　　　　　</w:t>
      </w:r>
      <w:r>
        <w:rPr>
          <w:rFonts w:hint="eastAsia"/>
          <w:noProof/>
        </w:rPr>
        <w:drawing>
          <wp:inline distT="0" distB="0" distL="0" distR="0">
            <wp:extent cx="2733675" cy="2209800"/>
            <wp:effectExtent l="0" t="0" r="952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23" w:rsidRDefault="000C6623" w:rsidP="000C6623">
      <w:pPr>
        <w:ind w:leftChars="405" w:left="850"/>
        <w:rPr>
          <w:rFonts w:ascii="ＭＳ 明朝" w:hAnsi="ＭＳ 明朝"/>
          <w:szCs w:val="21"/>
        </w:rPr>
      </w:pPr>
    </w:p>
    <w:p w:rsidR="00A91CB3" w:rsidRPr="00A91CB3" w:rsidRDefault="00A91CB3" w:rsidP="009B72AA"/>
    <w:p w:rsidR="009B72AA" w:rsidRDefault="009B72AA" w:rsidP="009B72AA">
      <w:pPr>
        <w:pStyle w:val="2"/>
      </w:pPr>
      <w:r w:rsidRPr="00B11A85">
        <w:rPr>
          <w:rFonts w:hint="eastAsia"/>
        </w:rPr>
        <w:t>PC</w:t>
      </w:r>
      <w:r w:rsidRPr="00B11A85">
        <w:rPr>
          <w:rFonts w:hint="eastAsia"/>
        </w:rPr>
        <w:t>の</w:t>
      </w:r>
      <w:r>
        <w:rPr>
          <w:rFonts w:hint="eastAsia"/>
        </w:rPr>
        <w:t>正しい利用について</w:t>
      </w:r>
    </w:p>
    <w:p w:rsidR="008212F4" w:rsidRPr="00B11A85" w:rsidRDefault="008212F4" w:rsidP="008212F4">
      <w:pPr>
        <w:rPr>
          <w:rFonts w:ascii="ＭＳ 明朝" w:hAnsi="ＭＳ 明朝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 w:rsidR="00B91DE0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2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FF7F43">
        <w:rPr>
          <w:rFonts w:ascii="ＭＳ 明朝" w:hAnsi="ＭＳ 明朝" w:hint="eastAsia"/>
          <w:szCs w:val="21"/>
        </w:rPr>
        <w:t>PCの正しい利用方法</w:t>
      </w:r>
      <w:r w:rsidR="00B91DE0">
        <w:rPr>
          <w:rFonts w:ascii="ＭＳ 明朝" w:hAnsi="ＭＳ 明朝" w:hint="eastAsia"/>
          <w:szCs w:val="21"/>
        </w:rPr>
        <w:t>」のルール</w:t>
      </w:r>
      <w:r>
        <w:rPr>
          <w:rFonts w:ascii="ＭＳ 明朝" w:hAnsi="ＭＳ 明朝" w:hint="eastAsia"/>
          <w:szCs w:val="21"/>
        </w:rPr>
        <w:t>を考えて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:rsidR="008212F4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PCの利用者は、社外にPC</w:t>
      </w:r>
      <w:r w:rsidR="00577C6A">
        <w:rPr>
          <w:rFonts w:ascii="ＭＳ 明朝" w:hAnsi="ＭＳ 明朝" w:hint="eastAsia"/>
          <w:szCs w:val="21"/>
        </w:rPr>
        <w:t>を持ち出す場合、盗難・窃盗に注意し</w:t>
      </w:r>
      <w:r>
        <w:rPr>
          <w:rFonts w:ascii="ＭＳ 明朝" w:hAnsi="ＭＳ 明朝" w:hint="eastAsia"/>
          <w:szCs w:val="21"/>
        </w:rPr>
        <w:t>取り扱うこと</w:t>
      </w:r>
    </w:p>
    <w:p w:rsidR="00534D30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社外でPCを利用する場合は、情報の盗み見に注意する</w:t>
      </w:r>
    </w:p>
    <w:p w:rsidR="00534D30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PCの利用者は、利用環境を整理整頓するとともに、デスクトップを整理し、クリアスクリーンに努める。</w:t>
      </w:r>
    </w:p>
    <w:p w:rsidR="00577C6A" w:rsidRPr="00577C6A" w:rsidRDefault="00577C6A" w:rsidP="00577C6A">
      <w:pPr>
        <w:numPr>
          <w:ilvl w:val="0"/>
          <w:numId w:val="19"/>
        </w:num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PCは支給されたもの以外を使用してはいけない、自ら管理しているPCを他社(当社社員を含む)に使用させてはいけない。</w:t>
      </w:r>
      <w:bookmarkStart w:id="0" w:name="_GoBack"/>
      <w:bookmarkEnd w:id="0"/>
    </w:p>
    <w:p w:rsidR="00930232" w:rsidRPr="00B11A85" w:rsidRDefault="008A4826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/>
          <w:szCs w:val="21"/>
        </w:rPr>
        <w:br w:type="page"/>
      </w: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例外事項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業務都合等により</w:t>
      </w:r>
      <w:r w:rsidR="00B11A85">
        <w:rPr>
          <w:rFonts w:ascii="ＭＳ 明朝" w:hAnsi="ＭＳ 明朝" w:hint="eastAsia"/>
          <w:szCs w:val="21"/>
        </w:rPr>
        <w:t>本手順書</w:t>
      </w:r>
      <w:r w:rsidRPr="00B11A85">
        <w:rPr>
          <w:rFonts w:ascii="ＭＳ 明朝" w:hAnsi="ＭＳ 明朝" w:hint="eastAsia"/>
          <w:szCs w:val="21"/>
        </w:rPr>
        <w:t>を守れない状況が発生した場合は、</w:t>
      </w:r>
      <w:r w:rsidR="00A931F1">
        <w:rPr>
          <w:rFonts w:ascii="ＭＳ 明朝" w:hAnsi="ＭＳ 明朝" w:hint="eastAsia"/>
          <w:szCs w:val="21"/>
        </w:rPr>
        <w:t>総務部 システム管理者</w:t>
      </w:r>
      <w:r w:rsidR="003846BF">
        <w:rPr>
          <w:rFonts w:ascii="ＭＳ 明朝" w:hAnsi="ＭＳ 明朝" w:hint="eastAsia"/>
          <w:szCs w:val="21"/>
        </w:rPr>
        <w:t>に報告してください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</w:pPr>
      <w:r w:rsidRPr="00B11A85">
        <w:rPr>
          <w:rFonts w:hint="eastAsia"/>
        </w:rPr>
        <w:t>罰則事項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B11A85" w:rsidP="00930232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本手順書</w:t>
      </w:r>
      <w:r w:rsidR="00930232" w:rsidRPr="00B11A85">
        <w:rPr>
          <w:rFonts w:ascii="ＭＳ 明朝" w:hAnsi="ＭＳ 明朝" w:hint="eastAsia"/>
          <w:szCs w:val="21"/>
        </w:rPr>
        <w:t>の遵守事項に違反した</w:t>
      </w:r>
      <w:r w:rsidR="003846BF">
        <w:rPr>
          <w:rFonts w:ascii="ＭＳ 明朝" w:hAnsi="ＭＳ 明朝" w:hint="eastAsia"/>
          <w:szCs w:val="21"/>
        </w:rPr>
        <w:t>場合</w:t>
      </w:r>
      <w:r w:rsidR="00930232" w:rsidRPr="00B11A85">
        <w:rPr>
          <w:rFonts w:ascii="ＭＳ 明朝" w:hAnsi="ＭＳ 明朝" w:hint="eastAsia"/>
          <w:szCs w:val="21"/>
        </w:rPr>
        <w:t>、その違反内容によっては</w:t>
      </w:r>
      <w:r w:rsidR="003846BF">
        <w:rPr>
          <w:rFonts w:ascii="ＭＳ 明朝" w:hAnsi="ＭＳ 明朝" w:hint="eastAsia"/>
          <w:szCs w:val="21"/>
        </w:rPr>
        <w:t>罰則を受ける場合があります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sectPr w:rsidR="00930232" w:rsidRPr="00B11A85" w:rsidSect="002F05DA">
      <w:headerReference w:type="default" r:id="rId12"/>
      <w:pgSz w:w="11906" w:h="16838"/>
      <w:pgMar w:top="1440" w:right="1286" w:bottom="720" w:left="144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CC4" w:rsidRDefault="00427CC4">
      <w:r>
        <w:separator/>
      </w:r>
    </w:p>
  </w:endnote>
  <w:endnote w:type="continuationSeparator" w:id="0">
    <w:p w:rsidR="00427CC4" w:rsidRDefault="00427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CC4" w:rsidRDefault="00427CC4">
      <w:r>
        <w:separator/>
      </w:r>
    </w:p>
  </w:footnote>
  <w:footnote w:type="continuationSeparator" w:id="0">
    <w:p w:rsidR="00427CC4" w:rsidRDefault="00427C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1AA" w:rsidRPr="004E3CDE" w:rsidRDefault="006D71AA" w:rsidP="00345307">
    <w:pPr>
      <w:pStyle w:val="a3"/>
      <w:ind w:leftChars="3900" w:left="8190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3636">
      <w:rPr>
        <w:rStyle w:val="a5"/>
        <w:noProof/>
      </w:rPr>
      <w:t>6</w:t>
    </w:r>
    <w:r>
      <w:rPr>
        <w:rStyle w:val="a5"/>
      </w:rPr>
      <w:fldChar w:fldCharType="end"/>
    </w:r>
    <w:r>
      <w:rPr>
        <w:rStyle w:val="a5"/>
        <w:rFonts w:hint="eastAsia"/>
      </w:rPr>
      <w:t>/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73636">
      <w:rPr>
        <w:rStyle w:val="a5"/>
        <w:noProof/>
      </w:rPr>
      <w:t>6</w:t>
    </w:r>
    <w:r>
      <w:rPr>
        <w:rStyle w:val="a5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98C75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B67867"/>
    <w:multiLevelType w:val="hybridMultilevel"/>
    <w:tmpl w:val="685AA552"/>
    <w:lvl w:ilvl="0" w:tplc="04E2AE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500"/>
        </w:tabs>
        <w:ind w:left="1500" w:hanging="420"/>
      </w:pPr>
    </w:lvl>
    <w:lvl w:ilvl="2" w:tplc="E8CEE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646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EC6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5690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6B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AED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8890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87970"/>
    <w:multiLevelType w:val="hybridMultilevel"/>
    <w:tmpl w:val="17D47CC4"/>
    <w:lvl w:ilvl="0" w:tplc="3A9CBE42"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39627D"/>
    <w:multiLevelType w:val="hybridMultilevel"/>
    <w:tmpl w:val="61823940"/>
    <w:lvl w:ilvl="0" w:tplc="04090017">
      <w:start w:val="1"/>
      <w:numFmt w:val="aiueoFullWidth"/>
      <w:lvlText w:val="(%1)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09309DA"/>
    <w:multiLevelType w:val="hybridMultilevel"/>
    <w:tmpl w:val="4C70F5D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60"/>
        </w:tabs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20"/>
        </w:tabs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80"/>
        </w:tabs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5533BC8"/>
    <w:multiLevelType w:val="hybridMultilevel"/>
    <w:tmpl w:val="54C225E6"/>
    <w:lvl w:ilvl="0" w:tplc="BCBCF366">
      <w:start w:val="6"/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8442CC4"/>
    <w:multiLevelType w:val="hybridMultilevel"/>
    <w:tmpl w:val="4E6279F0"/>
    <w:lvl w:ilvl="0" w:tplc="1A3CB646">
      <w:start w:val="2007"/>
      <w:numFmt w:val="bullet"/>
      <w:lvlText w:val="・"/>
      <w:lvlJc w:val="left"/>
      <w:pPr>
        <w:tabs>
          <w:tab w:val="num" w:pos="800"/>
        </w:tabs>
        <w:ind w:left="800" w:hanging="360"/>
      </w:pPr>
      <w:rPr>
        <w:rFonts w:ascii="HG丸ｺﾞｼｯｸM-PRO" w:eastAsia="HG丸ｺﾞｼｯｸM-PRO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676AEA"/>
    <w:multiLevelType w:val="hybridMultilevel"/>
    <w:tmpl w:val="566A8D56"/>
    <w:lvl w:ilvl="0" w:tplc="B7466A32">
      <w:start w:val="2"/>
      <w:numFmt w:val="bullet"/>
      <w:lvlText w:val="・"/>
      <w:lvlJc w:val="left"/>
      <w:pPr>
        <w:tabs>
          <w:tab w:val="num" w:pos="1410"/>
        </w:tabs>
        <w:ind w:left="141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</w:abstractNum>
  <w:abstractNum w:abstractNumId="8" w15:restartNumberingAfterBreak="0">
    <w:nsid w:val="28F73E32"/>
    <w:multiLevelType w:val="hybridMultilevel"/>
    <w:tmpl w:val="A7A877FA"/>
    <w:lvl w:ilvl="0" w:tplc="3A9CBE42"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34AA25A1"/>
    <w:multiLevelType w:val="hybridMultilevel"/>
    <w:tmpl w:val="A8A42832"/>
    <w:lvl w:ilvl="0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2FA2873"/>
    <w:multiLevelType w:val="hybridMultilevel"/>
    <w:tmpl w:val="081EB328"/>
    <w:lvl w:ilvl="0" w:tplc="8A962D08">
      <w:start w:val="6"/>
      <w:numFmt w:val="bullet"/>
      <w:lvlText w:val="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69E2D83"/>
    <w:multiLevelType w:val="hybridMultilevel"/>
    <w:tmpl w:val="8D988C12"/>
    <w:lvl w:ilvl="0" w:tplc="2ECCA0B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3980588C">
      <w:start w:val="19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82AEF6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557E5A3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95E7D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9AB217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EFCABB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73BEBD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FD2AA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2" w15:restartNumberingAfterBreak="0">
    <w:nsid w:val="57F758D2"/>
    <w:multiLevelType w:val="hybridMultilevel"/>
    <w:tmpl w:val="18BC6AA8"/>
    <w:lvl w:ilvl="0" w:tplc="11B4712A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3A9CBE42">
      <w:numFmt w:val="bullet"/>
      <w:lvlText w:val="・"/>
      <w:lvlJc w:val="left"/>
      <w:pPr>
        <w:tabs>
          <w:tab w:val="num" w:pos="780"/>
        </w:tabs>
        <w:ind w:left="780" w:hanging="360"/>
      </w:pPr>
      <w:rPr>
        <w:rFonts w:ascii="ＭＳ 明朝" w:eastAsia="ＭＳ 明朝" w:hAnsi="ＭＳ 明朝" w:cs="Times New Roman" w:hint="eastAsia"/>
      </w:rPr>
    </w:lvl>
    <w:lvl w:ilvl="2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C7360A1"/>
    <w:multiLevelType w:val="hybridMultilevel"/>
    <w:tmpl w:val="441089DA"/>
    <w:lvl w:ilvl="0" w:tplc="4E18671E">
      <w:start w:val="5"/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62BF02C7"/>
    <w:multiLevelType w:val="hybridMultilevel"/>
    <w:tmpl w:val="8D5459B6"/>
    <w:lvl w:ilvl="0" w:tplc="2C8ED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0A222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F3E4FE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CC2AF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651EB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BFE64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49745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FF2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7E5E5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5" w15:restartNumberingAfterBreak="0">
    <w:nsid w:val="63864DF2"/>
    <w:multiLevelType w:val="hybridMultilevel"/>
    <w:tmpl w:val="7B68A79E"/>
    <w:lvl w:ilvl="0" w:tplc="C2D4CBD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65C24F4"/>
    <w:multiLevelType w:val="multilevel"/>
    <w:tmpl w:val="C1682B2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eastAsia="ＭＳ ゴシック" w:hint="eastAsia"/>
        <w:b/>
        <w:i w:val="0"/>
        <w:sz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ＭＳ ゴシック" w:hint="eastAsia"/>
        <w:sz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eastAsia="ＭＳ ゴシック" w:hint="eastAsia"/>
        <w:sz w:val="24"/>
      </w:rPr>
    </w:lvl>
    <w:lvl w:ilvl="3">
      <w:start w:val="1"/>
      <w:numFmt w:val="lowerLetter"/>
      <w:pStyle w:val="4"/>
      <w:suff w:val="space"/>
      <w:lvlText w:val="%1.%2.%3.%4."/>
      <w:lvlJc w:val="left"/>
      <w:pPr>
        <w:ind w:left="170" w:hanging="170"/>
      </w:pPr>
      <w:rPr>
        <w:rFonts w:eastAsia="ＭＳ ゴシック" w:hint="eastAsia"/>
        <w:sz w:val="22"/>
      </w:rPr>
    </w:lvl>
    <w:lvl w:ilvl="4">
      <w:start w:val="1"/>
      <w:numFmt w:val="decimal"/>
      <w:pStyle w:val="5"/>
      <w:lvlText w:val="%1.%2.%3.%4-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719A6C71"/>
    <w:multiLevelType w:val="hybridMultilevel"/>
    <w:tmpl w:val="F92EF8BA"/>
    <w:lvl w:ilvl="0" w:tplc="BB2873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F048C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ABA8C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85E89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AD6A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0CE64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B8D8C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6B4F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3C80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8" w15:restartNumberingAfterBreak="0">
    <w:nsid w:val="76666625"/>
    <w:multiLevelType w:val="hybridMultilevel"/>
    <w:tmpl w:val="9B58FD16"/>
    <w:lvl w:ilvl="0" w:tplc="35F20F76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14"/>
  </w:num>
  <w:num w:numId="3">
    <w:abstractNumId w:val="17"/>
  </w:num>
  <w:num w:numId="4">
    <w:abstractNumId w:val="11"/>
  </w:num>
  <w:num w:numId="5">
    <w:abstractNumId w:val="6"/>
  </w:num>
  <w:num w:numId="6">
    <w:abstractNumId w:val="13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2"/>
  </w:num>
  <w:num w:numId="12">
    <w:abstractNumId w:val="5"/>
  </w:num>
  <w:num w:numId="13">
    <w:abstractNumId w:val="12"/>
  </w:num>
  <w:num w:numId="14">
    <w:abstractNumId w:val="9"/>
  </w:num>
  <w:num w:numId="15">
    <w:abstractNumId w:val="16"/>
  </w:num>
  <w:num w:numId="16">
    <w:abstractNumId w:val="18"/>
  </w:num>
  <w:num w:numId="17">
    <w:abstractNumId w:val="0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writeProtection w:recommended="1"/>
  <w:zoom w:percent="100"/>
  <w:removePersonalInformation/>
  <w:removeDateAndTime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noLineBreaksAfter w:lang="ja-JP" w:val="$([\{£¥‘“〈《「『【〔＄（［｛｢￡￥"/>
  <w:noLineBreaksBefore w:lang="ja-JP" w:val="!%),.:;?]}¢°’”‰′″℃、。々〉》」』】〕ん゛゜ゝゞ・ヽヾ！％），．：；？］｝～｡｣､･ﾞﾟ￠"/>
  <w:hdrShapeDefaults>
    <o:shapedefaults v:ext="edit" spidmax="4097">
      <v:textbox inset="5.85pt,.7pt,5.85pt,.7pt"/>
      <o:colormru v:ext="edit" colors="#cff,#f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F5"/>
    <w:rsid w:val="00003DB5"/>
    <w:rsid w:val="00065B0D"/>
    <w:rsid w:val="00083A21"/>
    <w:rsid w:val="00094A81"/>
    <w:rsid w:val="000A29A5"/>
    <w:rsid w:val="000A2B37"/>
    <w:rsid w:val="000B00C0"/>
    <w:rsid w:val="000C1577"/>
    <w:rsid w:val="000C6623"/>
    <w:rsid w:val="000E4072"/>
    <w:rsid w:val="000F2B76"/>
    <w:rsid w:val="000F408D"/>
    <w:rsid w:val="00110E21"/>
    <w:rsid w:val="00173EE1"/>
    <w:rsid w:val="00174E1F"/>
    <w:rsid w:val="00175DD5"/>
    <w:rsid w:val="00176DF7"/>
    <w:rsid w:val="001861D1"/>
    <w:rsid w:val="001A1CF4"/>
    <w:rsid w:val="001B2627"/>
    <w:rsid w:val="001B55F2"/>
    <w:rsid w:val="001C3416"/>
    <w:rsid w:val="001E0408"/>
    <w:rsid w:val="001F6D1A"/>
    <w:rsid w:val="002042E9"/>
    <w:rsid w:val="00216EFD"/>
    <w:rsid w:val="00222ACA"/>
    <w:rsid w:val="00230C71"/>
    <w:rsid w:val="00231F1D"/>
    <w:rsid w:val="00237F06"/>
    <w:rsid w:val="002410B9"/>
    <w:rsid w:val="0025060A"/>
    <w:rsid w:val="00263A4F"/>
    <w:rsid w:val="00271CED"/>
    <w:rsid w:val="0027311A"/>
    <w:rsid w:val="0028162C"/>
    <w:rsid w:val="002C0D03"/>
    <w:rsid w:val="002C4A0F"/>
    <w:rsid w:val="002F05DA"/>
    <w:rsid w:val="002F3B91"/>
    <w:rsid w:val="0031273C"/>
    <w:rsid w:val="00331CAA"/>
    <w:rsid w:val="00343DA7"/>
    <w:rsid w:val="00345307"/>
    <w:rsid w:val="00364262"/>
    <w:rsid w:val="003846BF"/>
    <w:rsid w:val="003861AB"/>
    <w:rsid w:val="00390BC7"/>
    <w:rsid w:val="003A44AA"/>
    <w:rsid w:val="003A5212"/>
    <w:rsid w:val="003B2B5A"/>
    <w:rsid w:val="003C7515"/>
    <w:rsid w:val="003F145F"/>
    <w:rsid w:val="003F73CA"/>
    <w:rsid w:val="00427CC4"/>
    <w:rsid w:val="00437315"/>
    <w:rsid w:val="00465818"/>
    <w:rsid w:val="004B1FD4"/>
    <w:rsid w:val="004B36B4"/>
    <w:rsid w:val="004D661E"/>
    <w:rsid w:val="004E3CDE"/>
    <w:rsid w:val="005003B5"/>
    <w:rsid w:val="00504B49"/>
    <w:rsid w:val="00505B52"/>
    <w:rsid w:val="00506392"/>
    <w:rsid w:val="00510D79"/>
    <w:rsid w:val="00515F09"/>
    <w:rsid w:val="00531ABE"/>
    <w:rsid w:val="00533C58"/>
    <w:rsid w:val="00534D30"/>
    <w:rsid w:val="00537708"/>
    <w:rsid w:val="005377B1"/>
    <w:rsid w:val="005509D7"/>
    <w:rsid w:val="00562031"/>
    <w:rsid w:val="00570BBC"/>
    <w:rsid w:val="00577AB3"/>
    <w:rsid w:val="00577C6A"/>
    <w:rsid w:val="00583C14"/>
    <w:rsid w:val="005A5991"/>
    <w:rsid w:val="005C2215"/>
    <w:rsid w:val="005D0D58"/>
    <w:rsid w:val="00600986"/>
    <w:rsid w:val="00612F39"/>
    <w:rsid w:val="00614965"/>
    <w:rsid w:val="00630EB5"/>
    <w:rsid w:val="0064044F"/>
    <w:rsid w:val="00646A6E"/>
    <w:rsid w:val="00653045"/>
    <w:rsid w:val="00657752"/>
    <w:rsid w:val="00666BD9"/>
    <w:rsid w:val="00674650"/>
    <w:rsid w:val="00675087"/>
    <w:rsid w:val="00682172"/>
    <w:rsid w:val="006844E0"/>
    <w:rsid w:val="006D5E81"/>
    <w:rsid w:val="006D71AA"/>
    <w:rsid w:val="007304A1"/>
    <w:rsid w:val="00763F4E"/>
    <w:rsid w:val="0078549B"/>
    <w:rsid w:val="007A23E5"/>
    <w:rsid w:val="007A58EB"/>
    <w:rsid w:val="007B3CEC"/>
    <w:rsid w:val="007B4681"/>
    <w:rsid w:val="007C0B72"/>
    <w:rsid w:val="007C3870"/>
    <w:rsid w:val="007D6EA1"/>
    <w:rsid w:val="00804B88"/>
    <w:rsid w:val="00804D23"/>
    <w:rsid w:val="00814BB8"/>
    <w:rsid w:val="008212F4"/>
    <w:rsid w:val="008363A2"/>
    <w:rsid w:val="00847FBB"/>
    <w:rsid w:val="0085143B"/>
    <w:rsid w:val="0087233F"/>
    <w:rsid w:val="008757DA"/>
    <w:rsid w:val="00893EEF"/>
    <w:rsid w:val="008A4826"/>
    <w:rsid w:val="008C4BB6"/>
    <w:rsid w:val="008D33A0"/>
    <w:rsid w:val="008E37E9"/>
    <w:rsid w:val="008F377A"/>
    <w:rsid w:val="00904C3D"/>
    <w:rsid w:val="00930232"/>
    <w:rsid w:val="00931639"/>
    <w:rsid w:val="00933A72"/>
    <w:rsid w:val="00935E5F"/>
    <w:rsid w:val="00946861"/>
    <w:rsid w:val="00946FEB"/>
    <w:rsid w:val="00963D13"/>
    <w:rsid w:val="00972DA0"/>
    <w:rsid w:val="00973636"/>
    <w:rsid w:val="00985C53"/>
    <w:rsid w:val="0099706A"/>
    <w:rsid w:val="009A4670"/>
    <w:rsid w:val="009B72AA"/>
    <w:rsid w:val="009C70DB"/>
    <w:rsid w:val="009D4BFE"/>
    <w:rsid w:val="009E51AF"/>
    <w:rsid w:val="009F1958"/>
    <w:rsid w:val="009F3B6E"/>
    <w:rsid w:val="00A36D6F"/>
    <w:rsid w:val="00A378BE"/>
    <w:rsid w:val="00A37B3E"/>
    <w:rsid w:val="00A46203"/>
    <w:rsid w:val="00A54F3F"/>
    <w:rsid w:val="00A71F04"/>
    <w:rsid w:val="00A721F5"/>
    <w:rsid w:val="00A774F4"/>
    <w:rsid w:val="00A9065A"/>
    <w:rsid w:val="00A91CB3"/>
    <w:rsid w:val="00A91E3E"/>
    <w:rsid w:val="00A931F1"/>
    <w:rsid w:val="00A960CE"/>
    <w:rsid w:val="00AA184B"/>
    <w:rsid w:val="00AD2E16"/>
    <w:rsid w:val="00AF2733"/>
    <w:rsid w:val="00AF52D2"/>
    <w:rsid w:val="00B11A85"/>
    <w:rsid w:val="00B16949"/>
    <w:rsid w:val="00B200A7"/>
    <w:rsid w:val="00B227EC"/>
    <w:rsid w:val="00B403E9"/>
    <w:rsid w:val="00B47785"/>
    <w:rsid w:val="00B50E44"/>
    <w:rsid w:val="00B6152A"/>
    <w:rsid w:val="00B715DF"/>
    <w:rsid w:val="00B75140"/>
    <w:rsid w:val="00B76D4F"/>
    <w:rsid w:val="00B91DE0"/>
    <w:rsid w:val="00B93E2F"/>
    <w:rsid w:val="00BA1FA5"/>
    <w:rsid w:val="00BB33CA"/>
    <w:rsid w:val="00BC2D30"/>
    <w:rsid w:val="00BD64BB"/>
    <w:rsid w:val="00BE316A"/>
    <w:rsid w:val="00BF0220"/>
    <w:rsid w:val="00C1605D"/>
    <w:rsid w:val="00C30547"/>
    <w:rsid w:val="00C30D67"/>
    <w:rsid w:val="00C53E58"/>
    <w:rsid w:val="00C60C6A"/>
    <w:rsid w:val="00C70151"/>
    <w:rsid w:val="00C7147F"/>
    <w:rsid w:val="00C95879"/>
    <w:rsid w:val="00CB5730"/>
    <w:rsid w:val="00CD0FD9"/>
    <w:rsid w:val="00CD4D49"/>
    <w:rsid w:val="00CF4470"/>
    <w:rsid w:val="00D041C9"/>
    <w:rsid w:val="00D15704"/>
    <w:rsid w:val="00D20BB9"/>
    <w:rsid w:val="00D51CCB"/>
    <w:rsid w:val="00D70C0A"/>
    <w:rsid w:val="00D91447"/>
    <w:rsid w:val="00D92BE6"/>
    <w:rsid w:val="00DA272E"/>
    <w:rsid w:val="00DC2275"/>
    <w:rsid w:val="00DD4D9B"/>
    <w:rsid w:val="00DF2B05"/>
    <w:rsid w:val="00DF4E1B"/>
    <w:rsid w:val="00E074A8"/>
    <w:rsid w:val="00E126FE"/>
    <w:rsid w:val="00E37D47"/>
    <w:rsid w:val="00E50490"/>
    <w:rsid w:val="00E53557"/>
    <w:rsid w:val="00E55BA0"/>
    <w:rsid w:val="00E67156"/>
    <w:rsid w:val="00E80398"/>
    <w:rsid w:val="00E8115E"/>
    <w:rsid w:val="00E903AE"/>
    <w:rsid w:val="00E90CA5"/>
    <w:rsid w:val="00EE06BF"/>
    <w:rsid w:val="00EE5FFA"/>
    <w:rsid w:val="00EF02E6"/>
    <w:rsid w:val="00EF0537"/>
    <w:rsid w:val="00EF5C0E"/>
    <w:rsid w:val="00F532B3"/>
    <w:rsid w:val="00F54D80"/>
    <w:rsid w:val="00F54FC9"/>
    <w:rsid w:val="00F7102B"/>
    <w:rsid w:val="00F74DAE"/>
    <w:rsid w:val="00F75235"/>
    <w:rsid w:val="00F90D17"/>
    <w:rsid w:val="00FA62C4"/>
    <w:rsid w:val="00FE7527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v:textbox inset="5.85pt,.7pt,5.85pt,.7pt"/>
      <o:colormru v:ext="edit" colors="#cff,#fcc"/>
    </o:shapedefaults>
    <o:shapelayout v:ext="edit">
      <o:idmap v:ext="edit" data="1"/>
    </o:shapelayout>
  </w:shapeDefaults>
  <w:decimalSymbol w:val="."/>
  <w:listSeparator w:val=","/>
  <w14:docId w14:val="79398A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85C53"/>
    <w:pPr>
      <w:keepNext/>
      <w:numPr>
        <w:numId w:val="15"/>
      </w:numPr>
      <w:outlineLvl w:val="0"/>
    </w:pPr>
    <w:rPr>
      <w:rFonts w:ascii="Arial" w:eastAsia="ＭＳ Ｐゴシック" w:hAnsi="Arial"/>
      <w:b/>
      <w:sz w:val="24"/>
    </w:rPr>
  </w:style>
  <w:style w:type="paragraph" w:styleId="2">
    <w:name w:val="heading 2"/>
    <w:basedOn w:val="a"/>
    <w:next w:val="a"/>
    <w:link w:val="20"/>
    <w:qFormat/>
    <w:rsid w:val="00B11A85"/>
    <w:pPr>
      <w:keepNext/>
      <w:numPr>
        <w:ilvl w:val="1"/>
        <w:numId w:val="15"/>
      </w:numPr>
      <w:outlineLvl w:val="1"/>
    </w:pPr>
    <w:rPr>
      <w:rFonts w:ascii="Arial" w:eastAsia="ＭＳ ゴシック" w:hAnsi="Arial"/>
    </w:rPr>
  </w:style>
  <w:style w:type="paragraph" w:styleId="3">
    <w:name w:val="heading 3"/>
    <w:basedOn w:val="a"/>
    <w:next w:val="a"/>
    <w:qFormat/>
    <w:rsid w:val="00B11A85"/>
    <w:pPr>
      <w:keepNext/>
      <w:numPr>
        <w:ilvl w:val="2"/>
        <w:numId w:val="15"/>
      </w:numPr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qFormat/>
    <w:rsid w:val="00B11A85"/>
    <w:pPr>
      <w:keepNext/>
      <w:numPr>
        <w:ilvl w:val="3"/>
        <w:numId w:val="15"/>
      </w:numPr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B11A85"/>
    <w:pPr>
      <w:keepNext/>
      <w:numPr>
        <w:ilvl w:val="4"/>
        <w:numId w:val="15"/>
      </w:numPr>
      <w:ind w:leftChars="800" w:left="800"/>
      <w:outlineLvl w:val="4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E3CDE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4E3CDE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4E3CDE"/>
  </w:style>
  <w:style w:type="paragraph" w:styleId="a6">
    <w:name w:val="Plain Text"/>
    <w:basedOn w:val="a"/>
    <w:rsid w:val="003B2B5A"/>
    <w:rPr>
      <w:rFonts w:ascii="ＭＳ 明朝" w:hAnsi="Courier New" w:cs="Courier New"/>
      <w:szCs w:val="21"/>
    </w:rPr>
  </w:style>
  <w:style w:type="paragraph" w:styleId="a7">
    <w:name w:val="Balloon Text"/>
    <w:basedOn w:val="a"/>
    <w:semiHidden/>
    <w:rsid w:val="00657752"/>
    <w:rPr>
      <w:rFonts w:ascii="Arial" w:eastAsia="ＭＳ ゴシック" w:hAnsi="Arial"/>
      <w:sz w:val="18"/>
      <w:szCs w:val="18"/>
    </w:rPr>
  </w:style>
  <w:style w:type="character" w:styleId="a8">
    <w:name w:val="annotation reference"/>
    <w:semiHidden/>
    <w:rsid w:val="00C53E58"/>
    <w:rPr>
      <w:sz w:val="18"/>
      <w:szCs w:val="18"/>
    </w:rPr>
  </w:style>
  <w:style w:type="paragraph" w:styleId="a9">
    <w:name w:val="annotation text"/>
    <w:basedOn w:val="a"/>
    <w:semiHidden/>
    <w:rsid w:val="00C53E58"/>
    <w:pPr>
      <w:jc w:val="left"/>
    </w:pPr>
  </w:style>
  <w:style w:type="paragraph" w:styleId="aa">
    <w:name w:val="annotation subject"/>
    <w:basedOn w:val="a9"/>
    <w:next w:val="a9"/>
    <w:semiHidden/>
    <w:rsid w:val="00C53E58"/>
    <w:rPr>
      <w:b/>
      <w:bCs/>
    </w:rPr>
  </w:style>
  <w:style w:type="paragraph" w:customStyle="1" w:styleId="11">
    <w:name w:val="本文1"/>
    <w:basedOn w:val="a"/>
    <w:rsid w:val="00985C53"/>
    <w:pPr>
      <w:spacing w:beforeLines="50" w:before="50"/>
      <w:ind w:leftChars="200" w:left="200" w:firstLineChars="100" w:firstLine="100"/>
    </w:pPr>
    <w:rPr>
      <w:rFonts w:ascii="ＭＳ Ｐ明朝" w:eastAsia="ＭＳ Ｐ明朝" w:hAnsi="ＭＳ Ｐ明朝"/>
    </w:rPr>
  </w:style>
  <w:style w:type="table" w:styleId="ab">
    <w:name w:val="Table Grid"/>
    <w:basedOn w:val="a1"/>
    <w:rsid w:val="006404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link w:val="2"/>
    <w:rsid w:val="00B11A85"/>
    <w:rPr>
      <w:rFonts w:ascii="Arial" w:eastAsia="ＭＳ ゴシック" w:hAnsi="Arial"/>
      <w:kern w:val="2"/>
      <w:sz w:val="21"/>
      <w:szCs w:val="24"/>
      <w:lang w:val="en-US" w:eastAsia="ja-JP" w:bidi="ar-SA"/>
    </w:rPr>
  </w:style>
  <w:style w:type="character" w:customStyle="1" w:styleId="10">
    <w:name w:val="見出し 1 (文字)"/>
    <w:link w:val="1"/>
    <w:rsid w:val="00B11A85"/>
    <w:rPr>
      <w:rFonts w:ascii="Arial" w:eastAsia="ＭＳ Ｐゴシック" w:hAnsi="Arial"/>
      <w:b/>
      <w:kern w:val="2"/>
      <w:sz w:val="24"/>
      <w:szCs w:val="24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158753E4</Template>
  <TotalTime>0</TotalTime>
  <Pages>6</Pages>
  <Words>1987</Words>
  <Characters>252</Characters>
  <Application>Microsoft Office Word</Application>
  <DocSecurity>2</DocSecurity>
  <Lines>2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2018-11-03T09:57:00Z</dcterms:created>
  <dcterms:modified xsi:type="dcterms:W3CDTF">2018-11-03T10:01:00Z</dcterms:modified>
</cp:coreProperties>
</file>